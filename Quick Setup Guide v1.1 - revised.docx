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779C2" w14:textId="77777777" w:rsidR="00EB3F4B" w:rsidRPr="00E70AC0" w:rsidRDefault="00944D44" w:rsidP="00274745">
      <w:pPr>
        <w:pStyle w:val="ol2"/>
        <w:numPr>
          <w:ilvl w:val="0"/>
          <w:numId w:val="0"/>
        </w:numPr>
        <w:ind w:left="648"/>
      </w:pPr>
      <w:bookmarkStart w:id="0" w:name="_Hlk529206446"/>
      <w:bookmarkEnd w:id="0"/>
      <w:r>
        <w:rPr>
          <w:noProof/>
        </w:rPr>
        <w:object w:dxaOrig="0" w:dyaOrig="0" w14:anchorId="5C23EC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28.5pt;margin-top:.05pt;width:135.2pt;height:177.7pt;z-index:251667456;mso-position-horizontal-relative:text;mso-position-vertical-relative:text" wrapcoords="0 58 0 21513 21562 21513 21562 58 0 58">
            <v:imagedata r:id="rId8" o:title=""/>
            <w10:wrap type="tight"/>
          </v:shape>
          <o:OLEObject Type="Embed" ProgID="Visio.Drawing.15" ShapeID="_x0000_s1029" DrawAspect="Content" ObjectID="_1603174728" r:id="rId9"/>
        </w:object>
      </w:r>
      <w:r w:rsidR="00AD4310" w:rsidRPr="00EB3F4B">
        <w:rPr>
          <w:rFonts w:ascii="Segoe UI Light" w:hAnsi="Segoe UI Light" w:cs="Segoe UI Light"/>
          <w:noProof/>
          <w:sz w:val="60"/>
          <w:szCs w:val="60"/>
        </w:rPr>
        <w:drawing>
          <wp:anchor distT="0" distB="0" distL="114300" distR="114300" simplePos="0" relativeHeight="251658240" behindDoc="1" locked="0" layoutInCell="1" allowOverlap="1" wp14:anchorId="431E14A0" wp14:editId="740A11F8">
            <wp:simplePos x="0" y="0"/>
            <wp:positionH relativeFrom="column">
              <wp:posOffset>2244090</wp:posOffset>
            </wp:positionH>
            <wp:positionV relativeFrom="paragraph">
              <wp:posOffset>424815</wp:posOffset>
            </wp:positionV>
            <wp:extent cx="189865" cy="1460500"/>
            <wp:effectExtent l="0" t="0" r="635" b="6350"/>
            <wp:wrapTight wrapText="bothSides">
              <wp:wrapPolygon edited="0">
                <wp:start x="0" y="0"/>
                <wp:lineTo x="0" y="21412"/>
                <wp:lineTo x="19505" y="21412"/>
                <wp:lineTo x="19505" y="0"/>
                <wp:lineTo x="0" y="0"/>
              </wp:wrapPolygon>
            </wp:wrapTight>
            <wp:docPr id="38" name="Picture 38" descr="C:\Users\serge\AppData\Local\Microsoft\Windows\INetCache\Content.Word\VERTICAL_B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erge\AppData\Local\Microsoft\Windows\INetCache\Content.Word\VERTICAL_BORD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alias w:val="Title"/>
        <w:tag w:val=""/>
        <w:id w:val="796346551"/>
        <w:placeholder>
          <w:docPart w:val="AD871B4573F949028024843D8DD15EF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7C76E954" w14:textId="77777777" w:rsidR="00112592" w:rsidRPr="00E70AC0" w:rsidRDefault="00CE4C4E" w:rsidP="001054C4">
          <w:pPr>
            <w:pStyle w:val="Title"/>
          </w:pPr>
          <w:proofErr w:type="spellStart"/>
          <w:r>
            <w:t>e</w:t>
          </w:r>
          <w:r w:rsidR="00112592" w:rsidRPr="00E70AC0">
            <w:t>mpow</w:t>
          </w:r>
          <w:proofErr w:type="spellEnd"/>
          <w:r w:rsidR="00112592" w:rsidRPr="00E70AC0">
            <w:t xml:space="preserve"> Platform</w:t>
          </w:r>
        </w:p>
      </w:sdtContent>
    </w:sdt>
    <w:p w14:paraId="78E24442" w14:textId="6C6B1D93" w:rsidR="00704590" w:rsidRPr="00E70AC0" w:rsidRDefault="00944D44" w:rsidP="001054C4">
      <w:pPr>
        <w:pStyle w:val="Subtitle"/>
      </w:pPr>
      <w:sdt>
        <w:sdtPr>
          <w:alias w:val="Secondary title"/>
          <w:tag w:val=""/>
          <w:id w:val="-1515991956"/>
          <w:placeholder>
            <w:docPart w:val="6D7C677DFF5C40CFAFBA994571EF44D1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954855">
            <w:rPr>
              <w:lang w:val="en-US"/>
            </w:rPr>
            <w:t>installation</w:t>
          </w:r>
          <w:r w:rsidR="00600B91" w:rsidRPr="00E70AC0">
            <w:t xml:space="preserve"> guide</w:t>
          </w:r>
        </w:sdtContent>
      </w:sdt>
      <w:r w:rsidR="00AD4310" w:rsidRPr="00E70AC0">
        <w:t xml:space="preserve"> </w:t>
      </w:r>
    </w:p>
    <w:p w14:paraId="1B6184DA" w14:textId="77777777" w:rsidR="00704590" w:rsidRDefault="00704590" w:rsidP="004E5860">
      <w:pPr>
        <w:pStyle w:val="p"/>
      </w:pPr>
    </w:p>
    <w:p w14:paraId="07324FD4" w14:textId="77777777" w:rsidR="00704590" w:rsidRDefault="00704590" w:rsidP="004E5860">
      <w:pPr>
        <w:pStyle w:val="p"/>
      </w:pPr>
    </w:p>
    <w:p w14:paraId="302D2712" w14:textId="77777777" w:rsidR="00600B91" w:rsidRDefault="00600B91" w:rsidP="004E5860">
      <w:pPr>
        <w:pStyle w:val="p"/>
      </w:pPr>
    </w:p>
    <w:p w14:paraId="4F40BA13" w14:textId="77777777" w:rsidR="00600B91" w:rsidRPr="00E70AC0" w:rsidRDefault="00944D44" w:rsidP="004E5860">
      <w:pPr>
        <w:pStyle w:val="p"/>
      </w:pPr>
      <w:r>
        <w:rPr>
          <w:noProof/>
        </w:rPr>
        <w:object w:dxaOrig="0" w:dyaOrig="0" w14:anchorId="3521213C">
          <v:shape id="_x0000_s1030" type="#_x0000_t75" style="position:absolute;margin-left:-8.55pt;margin-top:300.35pt;width:550.05pt;height:250.95pt;z-index:251669504;mso-position-horizontal-relative:text;mso-position-vertical-relative:text">
            <v:imagedata r:id="rId11" o:title=""/>
          </v:shape>
          <o:OLEObject Type="Embed" ProgID="Visio.Drawing.15" ShapeID="_x0000_s1030" DrawAspect="Content" ObjectID="_1603174729" r:id="rId12"/>
        </w:object>
      </w:r>
      <w:r w:rsidR="00600B91">
        <w:br w:type="page"/>
      </w:r>
    </w:p>
    <w:sdt>
      <w:sdtPr>
        <w:rPr>
          <w:rFonts w:ascii="Segoe UI" w:eastAsiaTheme="minorHAnsi" w:hAnsi="Segoe UI" w:cstheme="minorBidi"/>
          <w:b w:val="0"/>
          <w:bCs w:val="0"/>
          <w:color w:val="1E212A"/>
          <w:sz w:val="22"/>
          <w:szCs w:val="22"/>
          <w:lang w:bidi="he-IL"/>
        </w:rPr>
        <w:id w:val="1987975184"/>
        <w:docPartObj>
          <w:docPartGallery w:val="Table of Contents"/>
          <w:docPartUnique/>
        </w:docPartObj>
      </w:sdtPr>
      <w:sdtEndPr>
        <w:rPr>
          <w:rFonts w:ascii="Lato" w:eastAsia="Arial" w:hAnsi="Lato" w:cs="Lato"/>
          <w:noProof/>
          <w:color w:val="404040"/>
        </w:rPr>
      </w:sdtEndPr>
      <w:sdtContent>
        <w:p w14:paraId="012F5142" w14:textId="77777777" w:rsidR="00FE171E" w:rsidRDefault="00FE171E">
          <w:pPr>
            <w:pStyle w:val="TOCHeading"/>
          </w:pPr>
          <w:r>
            <w:t>Table of Contents</w:t>
          </w:r>
        </w:p>
        <w:bookmarkStart w:id="1" w:name="_GoBack"/>
        <w:bookmarkEnd w:id="1"/>
        <w:p w14:paraId="23EC757A" w14:textId="7641E01A" w:rsidR="00B8610C" w:rsidRDefault="00FE171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rPr>
              <w:rFonts w:eastAsiaTheme="minorEastAsia" w:cs="Times New Roman"/>
              <w:b w:val="0"/>
              <w:bCs w:val="0"/>
              <w:lang w:bidi="ar-SA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b w:val="0"/>
              <w:bCs w:val="0"/>
              <w:lang w:bidi="ar-SA"/>
            </w:rPr>
            <w:fldChar w:fldCharType="separate"/>
          </w:r>
          <w:hyperlink w:anchor="_Toc529432826" w:history="1">
            <w:r w:rsidR="00B8610C" w:rsidRPr="00F6201C">
              <w:rPr>
                <w:rStyle w:val="Hyperlink"/>
                <w:noProof/>
              </w:rPr>
              <w:t>Introduction</w:t>
            </w:r>
            <w:r w:rsidR="00B8610C">
              <w:rPr>
                <w:noProof/>
                <w:webHidden/>
              </w:rPr>
              <w:tab/>
            </w:r>
            <w:r w:rsidR="00B8610C">
              <w:rPr>
                <w:noProof/>
                <w:webHidden/>
              </w:rPr>
              <w:fldChar w:fldCharType="begin"/>
            </w:r>
            <w:r w:rsidR="00B8610C">
              <w:rPr>
                <w:noProof/>
                <w:webHidden/>
              </w:rPr>
              <w:instrText xml:space="preserve"> PAGEREF _Toc529432826 \h </w:instrText>
            </w:r>
            <w:r w:rsidR="00B8610C">
              <w:rPr>
                <w:noProof/>
                <w:webHidden/>
              </w:rPr>
            </w:r>
            <w:r w:rsidR="00B8610C"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3</w:t>
            </w:r>
            <w:r w:rsidR="00B8610C">
              <w:rPr>
                <w:noProof/>
                <w:webHidden/>
              </w:rPr>
              <w:fldChar w:fldCharType="end"/>
            </w:r>
          </w:hyperlink>
        </w:p>
        <w:p w14:paraId="41639992" w14:textId="36B7EFEE" w:rsidR="00B8610C" w:rsidRDefault="00B8610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432827" w:history="1">
            <w:r w:rsidRPr="00F6201C">
              <w:rPr>
                <w:rStyle w:val="Hyperlink"/>
                <w:noProof/>
              </w:rPr>
              <w:t xml:space="preserve">Overview of </w:t>
            </w:r>
            <w:r w:rsidRPr="00F6201C">
              <w:rPr>
                <w:rStyle w:val="Hyperlink"/>
                <w:noProof/>
                <w:lang w:val="en-US"/>
              </w:rPr>
              <w:t xml:space="preserve">the </w:t>
            </w:r>
            <w:r w:rsidRPr="00F6201C">
              <w:rPr>
                <w:rStyle w:val="Hyperlink"/>
                <w:noProof/>
              </w:rPr>
              <w:t>empow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73E1F" w14:textId="3F7EF58E" w:rsidR="00B8610C" w:rsidRDefault="00B8610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432828" w:history="1">
            <w:r w:rsidRPr="00F6201C">
              <w:rPr>
                <w:rStyle w:val="Hyperlink"/>
                <w:noProof/>
              </w:rPr>
              <w:t>System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6FB10" w14:textId="660737A4" w:rsidR="00B8610C" w:rsidRDefault="00B8610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432829" w:history="1">
            <w:r w:rsidRPr="00F6201C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A5973" w14:textId="0172DCA8" w:rsidR="00B8610C" w:rsidRDefault="00B8610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432830" w:history="1">
            <w:r w:rsidRPr="00F6201C">
              <w:rPr>
                <w:rStyle w:val="Hyperlink"/>
                <w:noProof/>
              </w:rPr>
              <w:t>Connectivity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652F1" w14:textId="27F1A91A" w:rsidR="00B8610C" w:rsidRDefault="00B8610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29432831" w:history="1">
            <w:r w:rsidRPr="00F6201C">
              <w:rPr>
                <w:rStyle w:val="Hyperlink"/>
                <w:noProof/>
              </w:rPr>
              <w:t>Installation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8A9F0" w14:textId="4A3F03CC" w:rsidR="00B8610C" w:rsidRDefault="00B8610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432832" w:history="1">
            <w:r w:rsidRPr="00F6201C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C337A" w14:textId="7C6F1494" w:rsidR="00B8610C" w:rsidRDefault="00B8610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432833" w:history="1">
            <w:r w:rsidRPr="00F6201C">
              <w:rPr>
                <w:rStyle w:val="Hyperlink"/>
                <w:noProof/>
                <w:lang w:val="en-US"/>
              </w:rPr>
              <w:t xml:space="preserve">Apache </w:t>
            </w:r>
            <w:r w:rsidRPr="00F6201C">
              <w:rPr>
                <w:rStyle w:val="Hyperlink"/>
                <w:noProof/>
              </w:rPr>
              <w:t>Cassandra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FC09D" w14:textId="523476BC" w:rsidR="00B8610C" w:rsidRDefault="00B8610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432834" w:history="1">
            <w:r w:rsidRPr="00F6201C">
              <w:rPr>
                <w:rStyle w:val="Hyperlink"/>
                <w:noProof/>
              </w:rPr>
              <w:t>Forensics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1317" w14:textId="60EC7BB8" w:rsidR="00B8610C" w:rsidRDefault="00B8610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432835" w:history="1">
            <w:r w:rsidRPr="00F6201C">
              <w:rPr>
                <w:rStyle w:val="Hyperlink"/>
                <w:noProof/>
              </w:rPr>
              <w:t>Security Stack (SST)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21AD7" w14:textId="72E605DE" w:rsidR="00B8610C" w:rsidRDefault="00B8610C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432836" w:history="1">
            <w:r w:rsidRPr="00F6201C">
              <w:rPr>
                <w:rStyle w:val="Hyperlink"/>
                <w:noProof/>
                <w:lang w:val="en-US"/>
              </w:rPr>
              <w:t>DPI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CA0DE" w14:textId="19684016" w:rsidR="00B8610C" w:rsidRDefault="00B8610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529432837" w:history="1">
            <w:r w:rsidRPr="00F6201C">
              <w:rPr>
                <w:rStyle w:val="Hyperlink"/>
                <w:noProof/>
              </w:rPr>
              <w:t>Start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_Toc529432837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F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929D4" w14:textId="0E81C843" w:rsidR="00FE171E" w:rsidRDefault="00FE171E" w:rsidP="004E5860">
          <w:pPr>
            <w:pStyle w:val="p"/>
          </w:pPr>
          <w:r>
            <w:rPr>
              <w:noProof/>
            </w:rPr>
            <w:fldChar w:fldCharType="end"/>
          </w:r>
        </w:p>
      </w:sdtContent>
    </w:sdt>
    <w:p w14:paraId="1A067D90" w14:textId="77777777" w:rsidR="000D6C3B" w:rsidRDefault="000D6C3B" w:rsidP="004E5860">
      <w:pPr>
        <w:pStyle w:val="p"/>
      </w:pPr>
      <w:r>
        <w:br w:type="page"/>
      </w:r>
    </w:p>
    <w:p w14:paraId="060BC519" w14:textId="77777777" w:rsidR="006268C3" w:rsidRDefault="006268C3" w:rsidP="00A63A19">
      <w:pPr>
        <w:pStyle w:val="h1"/>
      </w:pPr>
      <w:bookmarkStart w:id="2" w:name="_Toc529432826"/>
      <w:r>
        <w:lastRenderedPageBreak/>
        <w:t>Introduction</w:t>
      </w:r>
      <w:bookmarkEnd w:id="2"/>
    </w:p>
    <w:p w14:paraId="0C950403" w14:textId="665E9BCB" w:rsidR="00163286" w:rsidRDefault="00163286" w:rsidP="00F04B9A">
      <w:pPr>
        <w:pStyle w:val="h2nobreak"/>
      </w:pPr>
      <w:bookmarkStart w:id="3" w:name="_Toc529432827"/>
      <w:r w:rsidRPr="00A63A19">
        <w:t>Overview</w:t>
      </w:r>
      <w:r>
        <w:t xml:space="preserve"> of </w:t>
      </w:r>
      <w:r w:rsidR="00CD7910">
        <w:rPr>
          <w:lang w:val="en-US"/>
        </w:rPr>
        <w:t xml:space="preserve">the </w:t>
      </w:r>
      <w:proofErr w:type="spellStart"/>
      <w:r>
        <w:t>empow</w:t>
      </w:r>
      <w:proofErr w:type="spellEnd"/>
      <w:r>
        <w:t xml:space="preserve"> platform</w:t>
      </w:r>
      <w:bookmarkEnd w:id="3"/>
    </w:p>
    <w:p w14:paraId="4BC795D8" w14:textId="7A1720A3" w:rsidR="00163286" w:rsidRDefault="00163286" w:rsidP="004E5860">
      <w:pPr>
        <w:pStyle w:val="p"/>
      </w:pPr>
      <w:r>
        <w:t xml:space="preserve">This document describes the installation procedure for </w:t>
      </w:r>
      <w:r w:rsidR="0048363B">
        <w:rPr>
          <w:lang w:val="en-US"/>
        </w:rPr>
        <w:t xml:space="preserve">the </w:t>
      </w:r>
      <w:proofErr w:type="spellStart"/>
      <w:r>
        <w:t>empow</w:t>
      </w:r>
      <w:proofErr w:type="spellEnd"/>
      <w:r>
        <w:t xml:space="preserve"> platform </w:t>
      </w:r>
      <w:r w:rsidR="0048363B">
        <w:rPr>
          <w:lang w:val="en-US"/>
        </w:rPr>
        <w:t xml:space="preserve">on </w:t>
      </w:r>
      <w:r>
        <w:t xml:space="preserve">VMware </w:t>
      </w:r>
      <w:proofErr w:type="spellStart"/>
      <w:r>
        <w:t>ESXi</w:t>
      </w:r>
      <w:proofErr w:type="spellEnd"/>
      <w:r>
        <w:t xml:space="preserve"> and the configuration steps</w:t>
      </w:r>
      <w:r w:rsidRPr="00A4486F">
        <w:t xml:space="preserve"> </w:t>
      </w:r>
      <w:r>
        <w:t xml:space="preserve">required for launching </w:t>
      </w:r>
      <w:r w:rsidR="0048363B">
        <w:rPr>
          <w:lang w:val="en-US"/>
        </w:rPr>
        <w:t xml:space="preserve">the </w:t>
      </w:r>
      <w:proofErr w:type="spellStart"/>
      <w:r>
        <w:t>empow</w:t>
      </w:r>
      <w:proofErr w:type="spellEnd"/>
      <w:r>
        <w:t xml:space="preserve"> Security Stack (SST).</w:t>
      </w:r>
    </w:p>
    <w:p w14:paraId="644BFA89" w14:textId="7052A474" w:rsidR="0048363B" w:rsidRPr="0048363B" w:rsidRDefault="0048363B" w:rsidP="004E5860">
      <w:pPr>
        <w:pStyle w:val="p"/>
        <w:rPr>
          <w:lang w:val="en-US"/>
        </w:rPr>
      </w:pPr>
      <w:r>
        <w:rPr>
          <w:lang w:val="en-US"/>
        </w:rPr>
        <w:t>The platform is deployed on VMs from distribution OVAs.</w:t>
      </w:r>
    </w:p>
    <w:p w14:paraId="42CC667F" w14:textId="108888ED" w:rsidR="00163286" w:rsidRDefault="00163286" w:rsidP="00F04B9A">
      <w:pPr>
        <w:pStyle w:val="h2nobreak"/>
      </w:pPr>
      <w:bookmarkStart w:id="4" w:name="_Toc529432828"/>
      <w:r>
        <w:t>System Components</w:t>
      </w:r>
      <w:bookmarkEnd w:id="4"/>
    </w:p>
    <w:p w14:paraId="60F9A830" w14:textId="050B7DB9" w:rsidR="00677838" w:rsidRDefault="00677838" w:rsidP="00677838">
      <w:pPr>
        <w:pStyle w:val="p"/>
        <w:rPr>
          <w:lang w:val="en-US"/>
        </w:rPr>
      </w:pPr>
      <w:r w:rsidRPr="0073489C">
        <w:rPr>
          <w:b/>
          <w:bCs/>
          <w:lang w:val="en-US"/>
        </w:rPr>
        <w:t>Apache Cassandra server</w:t>
      </w:r>
      <w:r>
        <w:rPr>
          <w:lang w:val="en-US"/>
        </w:rPr>
        <w:t xml:space="preserve"> – this is the database server for the platform, based on Apache Cassandra</w:t>
      </w:r>
    </w:p>
    <w:p w14:paraId="6B46A9DB" w14:textId="24E2D935" w:rsidR="00677838" w:rsidRDefault="00677838" w:rsidP="00677838">
      <w:pPr>
        <w:pStyle w:val="p"/>
        <w:rPr>
          <w:lang w:val="en-US"/>
        </w:rPr>
      </w:pPr>
      <w:r w:rsidRPr="0073489C">
        <w:rPr>
          <w:b/>
          <w:bCs/>
          <w:lang w:val="en-US"/>
        </w:rPr>
        <w:t>Forensics Server</w:t>
      </w:r>
      <w:r>
        <w:rPr>
          <w:lang w:val="en-US"/>
        </w:rPr>
        <w:t xml:space="preserve"> – this server is used for Forensic searc</w:t>
      </w:r>
      <w:r w:rsidR="0073489C">
        <w:rPr>
          <w:lang w:val="en-US"/>
        </w:rPr>
        <w:t>hes; it is an optional component in the platform</w:t>
      </w:r>
    </w:p>
    <w:p w14:paraId="637AB90C" w14:textId="2DB3862B" w:rsidR="00677838" w:rsidRDefault="00677838" w:rsidP="00677838">
      <w:pPr>
        <w:pStyle w:val="p"/>
        <w:rPr>
          <w:lang w:val="en-US"/>
        </w:rPr>
      </w:pPr>
      <w:r w:rsidRPr="0073489C">
        <w:rPr>
          <w:b/>
          <w:bCs/>
          <w:lang w:val="en-US"/>
        </w:rPr>
        <w:t>Security Stack (SST)</w:t>
      </w:r>
      <w:r w:rsidR="0073489C">
        <w:rPr>
          <w:lang w:val="en-US"/>
        </w:rPr>
        <w:t xml:space="preserve"> -this is the main platform server</w:t>
      </w:r>
    </w:p>
    <w:p w14:paraId="75F64B1D" w14:textId="2A95377E" w:rsidR="0073489C" w:rsidRPr="00677838" w:rsidRDefault="0073489C" w:rsidP="00677838">
      <w:pPr>
        <w:pStyle w:val="p"/>
        <w:rPr>
          <w:lang w:val="en-US"/>
        </w:rPr>
      </w:pPr>
      <w:r w:rsidRPr="0073489C">
        <w:rPr>
          <w:b/>
          <w:bCs/>
          <w:lang w:val="en-US"/>
        </w:rPr>
        <w:t>DPI server</w:t>
      </w:r>
      <w:r>
        <w:rPr>
          <w:lang w:val="en-US"/>
        </w:rPr>
        <w:t xml:space="preserve"> </w:t>
      </w:r>
      <w:r w:rsidR="00281029">
        <w:rPr>
          <w:lang w:val="en-US"/>
        </w:rPr>
        <w:t>–</w:t>
      </w:r>
      <w:r>
        <w:rPr>
          <w:lang w:val="en-US"/>
        </w:rPr>
        <w:t xml:space="preserve"> </w:t>
      </w:r>
      <w:r w:rsidR="00281029">
        <w:rPr>
          <w:lang w:val="en-US"/>
        </w:rPr>
        <w:t>Deep Packet Inspection server</w:t>
      </w:r>
    </w:p>
    <w:p w14:paraId="3684E69C" w14:textId="77777777" w:rsidR="006268C3" w:rsidRDefault="006268C3" w:rsidP="00F04B9A">
      <w:pPr>
        <w:pStyle w:val="h2nobreak"/>
      </w:pPr>
      <w:bookmarkStart w:id="5" w:name="_Toc529432829"/>
      <w:r>
        <w:t>System Requirements</w:t>
      </w:r>
      <w:bookmarkEnd w:id="5"/>
    </w:p>
    <w:p w14:paraId="238FCBA9" w14:textId="4F66B349" w:rsidR="00130418" w:rsidRPr="00130418" w:rsidRDefault="00130418" w:rsidP="004E5860">
      <w:pPr>
        <w:pStyle w:val="p"/>
      </w:pPr>
      <w:r>
        <w:t xml:space="preserve">The minimum </w:t>
      </w:r>
      <w:r w:rsidR="0048363B">
        <w:rPr>
          <w:lang w:val="en-US"/>
        </w:rPr>
        <w:t xml:space="preserve">system </w:t>
      </w:r>
      <w:r>
        <w:t xml:space="preserve">requirements </w:t>
      </w:r>
      <w:r w:rsidR="0048363B">
        <w:rPr>
          <w:lang w:val="en-US"/>
        </w:rPr>
        <w:t xml:space="preserve">are listed below. These </w:t>
      </w:r>
      <w:r>
        <w:t>will allow the system to boot for testing purposes</w:t>
      </w:r>
      <w:r w:rsidR="0048363B">
        <w:rPr>
          <w:lang w:val="en-US"/>
        </w:rPr>
        <w:t xml:space="preserve">, but </w:t>
      </w:r>
      <w:r>
        <w:t xml:space="preserve">will not be </w:t>
      </w:r>
      <w:r w:rsidR="003C0CA1">
        <w:rPr>
          <w:rFonts w:cs="Arial"/>
          <w:lang w:val="en-US"/>
        </w:rPr>
        <w:t xml:space="preserve">sufficient </w:t>
      </w:r>
      <w:r>
        <w:t xml:space="preserve">to operate in </w:t>
      </w:r>
      <w:r w:rsidR="0048363B">
        <w:rPr>
          <w:lang w:val="en-US"/>
        </w:rPr>
        <w:t xml:space="preserve">a </w:t>
      </w:r>
      <w:r>
        <w:t xml:space="preserve">production environment.  </w:t>
      </w:r>
    </w:p>
    <w:p w14:paraId="5E84D5D4" w14:textId="77777777" w:rsidR="005429CB" w:rsidRDefault="005429CB" w:rsidP="003C0CA1">
      <w:pPr>
        <w:pStyle w:val="ul"/>
      </w:pPr>
      <w:proofErr w:type="spellStart"/>
      <w:r>
        <w:t>empow</w:t>
      </w:r>
      <w:proofErr w:type="spellEnd"/>
      <w:r>
        <w:t xml:space="preserve"> Cassandra server</w:t>
      </w:r>
    </w:p>
    <w:p w14:paraId="290C1224" w14:textId="5594A521" w:rsidR="005429CB" w:rsidRDefault="005429CB" w:rsidP="0081512C">
      <w:pPr>
        <w:pStyle w:val="ListParagraph"/>
        <w:numPr>
          <w:ilvl w:val="1"/>
          <w:numId w:val="1"/>
        </w:numPr>
      </w:pPr>
      <w:r>
        <w:t xml:space="preserve">CPU </w:t>
      </w:r>
      <w:r w:rsidR="0048363B">
        <w:rPr>
          <w:lang w:val="en-US"/>
        </w:rPr>
        <w:t>c</w:t>
      </w:r>
      <w:r>
        <w:t>ores</w:t>
      </w:r>
      <w:r>
        <w:tab/>
      </w:r>
      <w:r w:rsidR="00130418">
        <w:t>4</w:t>
      </w:r>
    </w:p>
    <w:p w14:paraId="4F20A6AD" w14:textId="77777777" w:rsidR="005429CB" w:rsidRDefault="005429CB" w:rsidP="0081512C">
      <w:pPr>
        <w:pStyle w:val="ListParagraph"/>
        <w:numPr>
          <w:ilvl w:val="1"/>
          <w:numId w:val="1"/>
        </w:numPr>
      </w:pPr>
      <w:r>
        <w:t>Memory</w:t>
      </w:r>
      <w:r>
        <w:tab/>
        <w:t xml:space="preserve">4GB </w:t>
      </w:r>
    </w:p>
    <w:p w14:paraId="32A70C25" w14:textId="77777777" w:rsidR="005429CB" w:rsidRDefault="005429CB" w:rsidP="0081512C">
      <w:pPr>
        <w:pStyle w:val="ListParagraph"/>
        <w:numPr>
          <w:ilvl w:val="1"/>
          <w:numId w:val="1"/>
        </w:numPr>
      </w:pPr>
      <w:r>
        <w:t>Disk Space</w:t>
      </w:r>
      <w:r>
        <w:tab/>
        <w:t>500GB</w:t>
      </w:r>
    </w:p>
    <w:p w14:paraId="393E9387" w14:textId="77777777" w:rsidR="005429CB" w:rsidRDefault="005429CB" w:rsidP="003C0CA1">
      <w:pPr>
        <w:pStyle w:val="ul"/>
      </w:pPr>
      <w:proofErr w:type="spellStart"/>
      <w:r>
        <w:t>empow</w:t>
      </w:r>
      <w:proofErr w:type="spellEnd"/>
      <w:r>
        <w:t xml:space="preserve"> Forensics server</w:t>
      </w:r>
    </w:p>
    <w:p w14:paraId="30AE6BEC" w14:textId="1EFB6650" w:rsidR="005429CB" w:rsidRDefault="005429CB" w:rsidP="0081512C">
      <w:pPr>
        <w:pStyle w:val="ListParagraph"/>
        <w:numPr>
          <w:ilvl w:val="1"/>
          <w:numId w:val="1"/>
        </w:numPr>
      </w:pPr>
      <w:r>
        <w:t xml:space="preserve">CPU </w:t>
      </w:r>
      <w:r w:rsidR="0048363B">
        <w:rPr>
          <w:lang w:val="en-US"/>
        </w:rPr>
        <w:t>c</w:t>
      </w:r>
      <w:r>
        <w:t>ores</w:t>
      </w:r>
      <w:r>
        <w:tab/>
      </w:r>
      <w:r w:rsidR="00130418">
        <w:t>4</w:t>
      </w:r>
    </w:p>
    <w:p w14:paraId="2E6F1A52" w14:textId="77777777" w:rsidR="005429CB" w:rsidRDefault="005429CB" w:rsidP="0081512C">
      <w:pPr>
        <w:pStyle w:val="ListParagraph"/>
        <w:numPr>
          <w:ilvl w:val="1"/>
          <w:numId w:val="1"/>
        </w:numPr>
      </w:pPr>
      <w:r>
        <w:t>Memory</w:t>
      </w:r>
      <w:r>
        <w:tab/>
      </w:r>
      <w:r w:rsidR="00130418">
        <w:t>4</w:t>
      </w:r>
      <w:r>
        <w:t xml:space="preserve">GB </w:t>
      </w:r>
    </w:p>
    <w:p w14:paraId="7751909B" w14:textId="77777777" w:rsidR="005429CB" w:rsidRDefault="005429CB" w:rsidP="0081512C">
      <w:pPr>
        <w:pStyle w:val="ListParagraph"/>
        <w:numPr>
          <w:ilvl w:val="1"/>
          <w:numId w:val="1"/>
        </w:numPr>
      </w:pPr>
      <w:r>
        <w:t>Disk Space</w:t>
      </w:r>
      <w:r>
        <w:tab/>
        <w:t>100GB</w:t>
      </w:r>
    </w:p>
    <w:p w14:paraId="2C0C2EB0" w14:textId="77777777" w:rsidR="0064238E" w:rsidRDefault="0064238E" w:rsidP="003C0CA1">
      <w:pPr>
        <w:pStyle w:val="ul"/>
      </w:pPr>
      <w:proofErr w:type="spellStart"/>
      <w:r>
        <w:t>empow</w:t>
      </w:r>
      <w:proofErr w:type="spellEnd"/>
      <w:r>
        <w:t xml:space="preserve"> (SST) </w:t>
      </w:r>
      <w:r w:rsidR="004C6AB9">
        <w:t>S</w:t>
      </w:r>
      <w:r>
        <w:t xml:space="preserve">ecurity </w:t>
      </w:r>
      <w:r w:rsidR="004C6AB9">
        <w:t>S</w:t>
      </w:r>
      <w:r>
        <w:t>tack</w:t>
      </w:r>
    </w:p>
    <w:p w14:paraId="6A67D207" w14:textId="24E4C611" w:rsidR="0064238E" w:rsidRDefault="0064238E" w:rsidP="003C0CA1">
      <w:pPr>
        <w:pStyle w:val="ListParagraph"/>
        <w:keepLines/>
        <w:numPr>
          <w:ilvl w:val="1"/>
          <w:numId w:val="1"/>
        </w:numPr>
      </w:pPr>
      <w:r>
        <w:t xml:space="preserve">CPU </w:t>
      </w:r>
      <w:r w:rsidR="0048363B">
        <w:rPr>
          <w:lang w:val="en-US"/>
        </w:rPr>
        <w:t>c</w:t>
      </w:r>
      <w:r>
        <w:t>ores</w:t>
      </w:r>
      <w:r>
        <w:tab/>
      </w:r>
      <w:r w:rsidR="00130418">
        <w:t>4</w:t>
      </w:r>
    </w:p>
    <w:p w14:paraId="2BF14A4F" w14:textId="77777777" w:rsidR="0064238E" w:rsidRDefault="0064238E" w:rsidP="003C0CA1">
      <w:pPr>
        <w:pStyle w:val="ListParagraph"/>
        <w:keepLines/>
        <w:numPr>
          <w:ilvl w:val="1"/>
          <w:numId w:val="1"/>
        </w:numPr>
      </w:pPr>
      <w:r>
        <w:t>Memory</w:t>
      </w:r>
      <w:r>
        <w:tab/>
      </w:r>
      <w:r w:rsidR="00130418">
        <w:t>4</w:t>
      </w:r>
      <w:r>
        <w:t xml:space="preserve">GB </w:t>
      </w:r>
    </w:p>
    <w:p w14:paraId="62BC8486" w14:textId="77777777" w:rsidR="0064238E" w:rsidRDefault="0064238E" w:rsidP="003C0CA1">
      <w:pPr>
        <w:pStyle w:val="ListParagraph"/>
        <w:keepLines/>
        <w:numPr>
          <w:ilvl w:val="1"/>
          <w:numId w:val="1"/>
        </w:numPr>
      </w:pPr>
      <w:r>
        <w:t>Disk Space</w:t>
      </w:r>
      <w:r>
        <w:tab/>
        <w:t>110GB</w:t>
      </w:r>
    </w:p>
    <w:p w14:paraId="1CE973FD" w14:textId="355F8AA1" w:rsidR="0035442B" w:rsidRPr="0035442B" w:rsidRDefault="0035442B" w:rsidP="003C0CA1">
      <w:pPr>
        <w:pStyle w:val="ul"/>
      </w:pPr>
      <w:r>
        <w:rPr>
          <w:lang w:val="en-US"/>
        </w:rPr>
        <w:t>DPI Server</w:t>
      </w:r>
    </w:p>
    <w:p w14:paraId="2D560CE5" w14:textId="145668E8" w:rsidR="0035442B" w:rsidRDefault="0035442B" w:rsidP="0035442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CPU cores</w:t>
      </w:r>
      <w:r>
        <w:rPr>
          <w:lang w:val="en-US"/>
        </w:rPr>
        <w:tab/>
      </w:r>
      <w:r w:rsidR="00954855">
        <w:rPr>
          <w:lang w:val="en-US"/>
        </w:rPr>
        <w:t>4 (6 for full-scale server)</w:t>
      </w:r>
    </w:p>
    <w:p w14:paraId="52DD96EC" w14:textId="0F5759F9" w:rsidR="0035442B" w:rsidRDefault="0035442B" w:rsidP="0035442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Memory </w:t>
      </w:r>
      <w:r>
        <w:rPr>
          <w:lang w:val="en-US"/>
        </w:rPr>
        <w:tab/>
      </w:r>
      <w:r w:rsidR="00954855">
        <w:rPr>
          <w:lang w:val="en-US"/>
        </w:rPr>
        <w:t>4</w:t>
      </w:r>
      <w:r>
        <w:rPr>
          <w:lang w:val="en-US"/>
        </w:rPr>
        <w:t>GB</w:t>
      </w:r>
      <w:r w:rsidR="00954855">
        <w:rPr>
          <w:lang w:val="en-US"/>
        </w:rPr>
        <w:t xml:space="preserve"> (12GB for full-scale server)</w:t>
      </w:r>
    </w:p>
    <w:p w14:paraId="106E4F13" w14:textId="3716651A" w:rsidR="0035442B" w:rsidRPr="0035442B" w:rsidRDefault="0035442B" w:rsidP="0035442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Disk Space</w:t>
      </w:r>
      <w:r>
        <w:rPr>
          <w:lang w:val="en-US"/>
        </w:rPr>
        <w:tab/>
      </w:r>
      <w:r w:rsidR="002D64C6">
        <w:rPr>
          <w:lang w:val="en-US"/>
        </w:rPr>
        <w:t>50GB</w:t>
      </w:r>
    </w:p>
    <w:p w14:paraId="0D9A23AD" w14:textId="2E30B055" w:rsidR="005429CB" w:rsidRDefault="0064238E" w:rsidP="003C0CA1">
      <w:pPr>
        <w:pStyle w:val="ul"/>
      </w:pPr>
      <w:r>
        <w:t>Virtualization platform</w:t>
      </w:r>
    </w:p>
    <w:p w14:paraId="6D575287" w14:textId="736050ED" w:rsidR="00803DC7" w:rsidRDefault="00803DC7" w:rsidP="0081512C">
      <w:pPr>
        <w:pStyle w:val="ListParagraph"/>
        <w:numPr>
          <w:ilvl w:val="1"/>
          <w:numId w:val="1"/>
        </w:numPr>
      </w:pPr>
      <w:r>
        <w:lastRenderedPageBreak/>
        <w:t>VMware</w:t>
      </w:r>
      <w:r w:rsidR="005429CB">
        <w:t xml:space="preserve"> </w:t>
      </w:r>
      <w:proofErr w:type="spellStart"/>
      <w:r w:rsidR="005429CB">
        <w:t>ESXi</w:t>
      </w:r>
      <w:proofErr w:type="spellEnd"/>
      <w:r w:rsidR="005429CB">
        <w:t xml:space="preserve"> 6.0</w:t>
      </w:r>
      <w:r>
        <w:t>.0</w:t>
      </w:r>
      <w:r w:rsidR="005429CB">
        <w:t xml:space="preserve"> or higher</w:t>
      </w:r>
    </w:p>
    <w:p w14:paraId="4A05E51A" w14:textId="510D8996" w:rsidR="005429CB" w:rsidRDefault="00803DC7" w:rsidP="0081512C">
      <w:pPr>
        <w:pStyle w:val="ListParagraph"/>
        <w:numPr>
          <w:ilvl w:val="1"/>
          <w:numId w:val="1"/>
        </w:numPr>
      </w:pPr>
      <w:r>
        <w:t>vSphere client 6.0.0 or higher</w:t>
      </w:r>
    </w:p>
    <w:p w14:paraId="3F757AFC" w14:textId="77777777" w:rsidR="00D251EA" w:rsidRDefault="00D251EA" w:rsidP="00F04B9A">
      <w:pPr>
        <w:pStyle w:val="h2nobreak"/>
      </w:pPr>
      <w:bookmarkStart w:id="6" w:name="_Toc529432830"/>
      <w:r>
        <w:t>Connectivity Map</w:t>
      </w:r>
      <w:bookmarkEnd w:id="6"/>
    </w:p>
    <w:p w14:paraId="18FBFAA1" w14:textId="4AC55E46" w:rsidR="00D251EA" w:rsidRDefault="00D251EA" w:rsidP="004E5860">
      <w:pPr>
        <w:pStyle w:val="p"/>
      </w:pPr>
      <w:r>
        <w:t xml:space="preserve">The Security Stack </w:t>
      </w:r>
      <w:r w:rsidR="003C0CA1">
        <w:rPr>
          <w:lang w:val="en-US"/>
        </w:rPr>
        <w:t xml:space="preserve">(SST) server </w:t>
      </w:r>
      <w:r>
        <w:t xml:space="preserve">communicates with </w:t>
      </w:r>
      <w:r w:rsidR="003C0CA1">
        <w:rPr>
          <w:lang w:val="en-US"/>
        </w:rPr>
        <w:t xml:space="preserve">the </w:t>
      </w:r>
      <w:r>
        <w:t>Cassandra</w:t>
      </w:r>
      <w:r w:rsidR="008D6C1A">
        <w:rPr>
          <w:lang w:val="en-US"/>
        </w:rPr>
        <w:t>,</w:t>
      </w:r>
      <w:r>
        <w:t xml:space="preserve"> Forensics</w:t>
      </w:r>
      <w:r w:rsidR="008D6C1A">
        <w:rPr>
          <w:lang w:val="en-US"/>
        </w:rPr>
        <w:t>, and DPI</w:t>
      </w:r>
      <w:r>
        <w:t xml:space="preserve"> servers; the user access</w:t>
      </w:r>
      <w:r w:rsidR="008D6C1A">
        <w:rPr>
          <w:lang w:val="en-US"/>
        </w:rPr>
        <w:t>es</w:t>
      </w:r>
      <w:r>
        <w:t xml:space="preserve"> </w:t>
      </w:r>
      <w:r w:rsidR="003C0CA1">
        <w:rPr>
          <w:lang w:val="en-US"/>
        </w:rPr>
        <w:t xml:space="preserve">the </w:t>
      </w:r>
      <w:r>
        <w:t xml:space="preserve">Security Stack server </w:t>
      </w:r>
      <w:r w:rsidR="0048363B">
        <w:rPr>
          <w:lang w:val="en-US"/>
        </w:rPr>
        <w:t xml:space="preserve">using </w:t>
      </w:r>
      <w:r>
        <w:t>a web browser.</w:t>
      </w:r>
    </w:p>
    <w:p w14:paraId="15CAA73E" w14:textId="429C89C9" w:rsidR="00D251EA" w:rsidRDefault="0048363B" w:rsidP="004E5860">
      <w:pPr>
        <w:pStyle w:val="p"/>
      </w:pPr>
      <w:r>
        <w:rPr>
          <w:lang w:val="en-US"/>
        </w:rPr>
        <w:t xml:space="preserve">The figure below shows the </w:t>
      </w:r>
      <w:r w:rsidR="00D251EA">
        <w:t>communication ports.</w:t>
      </w:r>
    </w:p>
    <w:p w14:paraId="4725805D" w14:textId="77777777" w:rsidR="00CA28B3" w:rsidRDefault="00C73774" w:rsidP="00CA28B3">
      <w:pPr>
        <w:pStyle w:val="pimg"/>
      </w:pPr>
      <w:r>
        <w:rPr>
          <w:lang w:val="en-US"/>
        </w:rPr>
        <w:drawing>
          <wp:inline distT="0" distB="0" distL="0" distR="0" wp14:anchorId="4B9BE932" wp14:editId="374DF284">
            <wp:extent cx="5990125" cy="270469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06" cy="2715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6E3EF4" w14:textId="7FCF1A00" w:rsidR="00C73774" w:rsidRDefault="00C73774" w:rsidP="00CA28B3">
      <w:pPr>
        <w:pStyle w:val="p"/>
      </w:pPr>
      <w:r>
        <w:t xml:space="preserve">SSH access is required to all </w:t>
      </w:r>
      <w:proofErr w:type="spellStart"/>
      <w:r>
        <w:t>empow</w:t>
      </w:r>
      <w:proofErr w:type="spellEnd"/>
      <w:r>
        <w:t xml:space="preserve"> servers, for support and troubleshooting purposes.</w:t>
      </w:r>
    </w:p>
    <w:p w14:paraId="2F857015" w14:textId="707D468A" w:rsidR="000963E4" w:rsidRDefault="000D3AD7" w:rsidP="00CA28B3">
      <w:pPr>
        <w:pStyle w:val="h3"/>
      </w:pPr>
      <w:r>
        <w:t>Default communication ports table</w:t>
      </w:r>
    </w:p>
    <w:tbl>
      <w:tblPr>
        <w:tblW w:w="8215" w:type="dxa"/>
        <w:jc w:val="center"/>
        <w:tblLook w:val="04A0" w:firstRow="1" w:lastRow="0" w:firstColumn="1" w:lastColumn="0" w:noHBand="0" w:noVBand="1"/>
      </w:tblPr>
      <w:tblGrid>
        <w:gridCol w:w="740"/>
        <w:gridCol w:w="436"/>
        <w:gridCol w:w="2239"/>
        <w:gridCol w:w="1169"/>
        <w:gridCol w:w="844"/>
        <w:gridCol w:w="2787"/>
      </w:tblGrid>
      <w:tr w:rsidR="000963E4" w:rsidRPr="00EB07F6" w14:paraId="20119A5E" w14:textId="77777777" w:rsidTr="003C0CA1">
        <w:trPr>
          <w:trHeight w:val="300"/>
          <w:jc w:val="center"/>
        </w:trPr>
        <w:tc>
          <w:tcPr>
            <w:tcW w:w="3415" w:type="dxa"/>
            <w:gridSpan w:val="3"/>
            <w:tcBorders>
              <w:top w:val="single" w:sz="4" w:space="0" w:color="595959"/>
              <w:left w:val="single" w:sz="4" w:space="0" w:color="595959"/>
              <w:bottom w:val="single" w:sz="4" w:space="0" w:color="595959"/>
              <w:right w:val="single" w:sz="4" w:space="0" w:color="595959"/>
            </w:tcBorders>
            <w:shd w:val="clear" w:color="auto" w:fill="30E895"/>
            <w:noWrap/>
            <w:vAlign w:val="bottom"/>
            <w:hideMark/>
          </w:tcPr>
          <w:p w14:paraId="2D29AFFE" w14:textId="77777777" w:rsidR="000963E4" w:rsidRPr="00EB07F6" w:rsidRDefault="000963E4" w:rsidP="003C0CA1">
            <w:pPr>
              <w:pStyle w:val="p"/>
              <w:keepLines/>
            </w:pPr>
            <w:r w:rsidRPr="00EB07F6">
              <w:t>Communication direction</w:t>
            </w:r>
          </w:p>
        </w:tc>
        <w:tc>
          <w:tcPr>
            <w:tcW w:w="2013" w:type="dxa"/>
            <w:gridSpan w:val="2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30E895"/>
            <w:noWrap/>
            <w:vAlign w:val="bottom"/>
            <w:hideMark/>
          </w:tcPr>
          <w:p w14:paraId="33517F5D" w14:textId="2C9A48B9" w:rsidR="000963E4" w:rsidRPr="003C0CA1" w:rsidRDefault="000963E4" w:rsidP="00EC3977">
            <w:pPr>
              <w:pStyle w:val="p"/>
              <w:keepLines/>
              <w:jc w:val="center"/>
              <w:rPr>
                <w:lang w:val="en-US"/>
              </w:rPr>
            </w:pPr>
            <w:r w:rsidRPr="00EB07F6">
              <w:t>Protocol</w:t>
            </w:r>
            <w:r w:rsidR="003C0CA1">
              <w:rPr>
                <w:lang w:val="en-US"/>
              </w:rPr>
              <w:t xml:space="preserve"> &amp; Port</w:t>
            </w:r>
          </w:p>
        </w:tc>
        <w:tc>
          <w:tcPr>
            <w:tcW w:w="2787" w:type="dxa"/>
            <w:tcBorders>
              <w:top w:val="single" w:sz="4" w:space="0" w:color="595959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30E895"/>
            <w:noWrap/>
            <w:vAlign w:val="bottom"/>
            <w:hideMark/>
          </w:tcPr>
          <w:p w14:paraId="588FCF53" w14:textId="227FCA46" w:rsidR="000963E4" w:rsidRPr="00EB07F6" w:rsidRDefault="000963E4" w:rsidP="003C0CA1">
            <w:pPr>
              <w:pStyle w:val="p"/>
              <w:keepLines/>
            </w:pPr>
            <w:r w:rsidRPr="00EB07F6">
              <w:t>Use</w:t>
            </w:r>
          </w:p>
        </w:tc>
      </w:tr>
      <w:tr w:rsidR="000963E4" w:rsidRPr="00EB07F6" w14:paraId="17340279" w14:textId="77777777" w:rsidTr="003C0CA1">
        <w:trPr>
          <w:trHeight w:val="330"/>
          <w:jc w:val="center"/>
        </w:trPr>
        <w:tc>
          <w:tcPr>
            <w:tcW w:w="740" w:type="dxa"/>
            <w:tcBorders>
              <w:top w:val="nil"/>
              <w:left w:val="single" w:sz="4" w:space="0" w:color="595959"/>
              <w:bottom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5E5BBB3F" w14:textId="77777777" w:rsidR="000963E4" w:rsidRPr="00EB07F6" w:rsidRDefault="000963E4" w:rsidP="003C0CA1">
            <w:pPr>
              <w:pStyle w:val="p"/>
              <w:keepLines/>
            </w:pPr>
            <w:r w:rsidRPr="00EB07F6">
              <w:t>SST</w:t>
            </w:r>
          </w:p>
        </w:tc>
        <w:tc>
          <w:tcPr>
            <w:tcW w:w="4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B5B73" w14:textId="77777777" w:rsidR="000963E4" w:rsidRPr="00AA63A9" w:rsidRDefault="000963E4" w:rsidP="003C0CA1">
            <w:pPr>
              <w:pStyle w:val="p"/>
              <w:keepLines/>
            </w:pPr>
            <w:r w:rsidRPr="00AA63A9">
              <w:t>→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1A5FEC0C" w14:textId="77777777" w:rsidR="000963E4" w:rsidRPr="00EB07F6" w:rsidRDefault="000963E4" w:rsidP="003C0CA1">
            <w:pPr>
              <w:pStyle w:val="p"/>
              <w:keepLines/>
            </w:pPr>
            <w:r w:rsidRPr="00EB07F6">
              <w:t>Cassandra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6CEF54B6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TCP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3491B5D9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9042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54FA08E4" w14:textId="77777777" w:rsidR="000963E4" w:rsidRPr="00EB07F6" w:rsidRDefault="000963E4" w:rsidP="003C0CA1">
            <w:pPr>
              <w:pStyle w:val="p"/>
              <w:keepLines/>
            </w:pPr>
            <w:r w:rsidRPr="00EB07F6">
              <w:t>DB Queries</w:t>
            </w:r>
          </w:p>
        </w:tc>
      </w:tr>
      <w:tr w:rsidR="000963E4" w:rsidRPr="00EB07F6" w14:paraId="528FCCED" w14:textId="77777777" w:rsidTr="003C0CA1">
        <w:trPr>
          <w:trHeight w:val="330"/>
          <w:jc w:val="center"/>
        </w:trPr>
        <w:tc>
          <w:tcPr>
            <w:tcW w:w="740" w:type="dxa"/>
            <w:tcBorders>
              <w:top w:val="nil"/>
              <w:left w:val="single" w:sz="4" w:space="0" w:color="595959"/>
              <w:bottom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414FA829" w14:textId="77777777" w:rsidR="000963E4" w:rsidRPr="00EB07F6" w:rsidRDefault="000963E4" w:rsidP="003C0CA1">
            <w:pPr>
              <w:pStyle w:val="p"/>
              <w:keepLines/>
            </w:pPr>
            <w:r w:rsidRPr="00EB07F6">
              <w:t>SST</w:t>
            </w:r>
          </w:p>
        </w:tc>
        <w:tc>
          <w:tcPr>
            <w:tcW w:w="4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2FC52" w14:textId="77777777" w:rsidR="000963E4" w:rsidRPr="00AA63A9" w:rsidRDefault="000963E4" w:rsidP="003C0CA1">
            <w:pPr>
              <w:pStyle w:val="p"/>
              <w:keepLines/>
            </w:pPr>
            <w:r w:rsidRPr="00AA63A9">
              <w:t>→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2FC69DF2" w14:textId="77777777" w:rsidR="000963E4" w:rsidRPr="00EB07F6" w:rsidRDefault="000963E4" w:rsidP="003C0CA1">
            <w:pPr>
              <w:pStyle w:val="p"/>
              <w:keepLines/>
            </w:pPr>
            <w:r w:rsidRPr="00EB07F6">
              <w:t>Forensics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71A623AE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TCP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0DB3B117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9200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419D81F8" w14:textId="77777777" w:rsidR="000963E4" w:rsidRPr="00EB07F6" w:rsidRDefault="000963E4" w:rsidP="003C0CA1">
            <w:pPr>
              <w:pStyle w:val="p"/>
              <w:keepLines/>
            </w:pPr>
            <w:r w:rsidRPr="00EB07F6">
              <w:t>DB Queries</w:t>
            </w:r>
          </w:p>
        </w:tc>
      </w:tr>
      <w:tr w:rsidR="000963E4" w:rsidRPr="00EB07F6" w14:paraId="0C022E95" w14:textId="77777777" w:rsidTr="003C0CA1">
        <w:trPr>
          <w:trHeight w:val="330"/>
          <w:jc w:val="center"/>
        </w:trPr>
        <w:tc>
          <w:tcPr>
            <w:tcW w:w="740" w:type="dxa"/>
            <w:tcBorders>
              <w:top w:val="nil"/>
              <w:left w:val="single" w:sz="4" w:space="0" w:color="595959"/>
              <w:bottom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71B58506" w14:textId="77777777" w:rsidR="000963E4" w:rsidRPr="00EB07F6" w:rsidRDefault="000963E4" w:rsidP="003C0CA1">
            <w:pPr>
              <w:pStyle w:val="p"/>
              <w:keepLines/>
            </w:pPr>
            <w:r w:rsidRPr="00EB07F6">
              <w:t>SST</w:t>
            </w:r>
          </w:p>
        </w:tc>
        <w:tc>
          <w:tcPr>
            <w:tcW w:w="4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D2AB8" w14:textId="77777777" w:rsidR="000963E4" w:rsidRPr="00AA63A9" w:rsidRDefault="000963E4" w:rsidP="003C0CA1">
            <w:pPr>
              <w:pStyle w:val="p"/>
              <w:keepLines/>
            </w:pPr>
            <w:r w:rsidRPr="00AA63A9">
              <w:t>→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031CB249" w14:textId="77777777" w:rsidR="000963E4" w:rsidRPr="00EB07F6" w:rsidRDefault="000963E4" w:rsidP="003C0CA1">
            <w:pPr>
              <w:pStyle w:val="p"/>
              <w:keepLines/>
            </w:pPr>
            <w:proofErr w:type="spellStart"/>
            <w:r w:rsidRPr="00EB07F6">
              <w:t>Empow</w:t>
            </w:r>
            <w:proofErr w:type="spellEnd"/>
            <w:r w:rsidRPr="00EB07F6">
              <w:t xml:space="preserve"> cloud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7EF03B09" w14:textId="56E3934D" w:rsidR="000963E4" w:rsidRPr="008D6C1A" w:rsidRDefault="000963E4" w:rsidP="00EC3977">
            <w:pPr>
              <w:pStyle w:val="p"/>
              <w:keepLines/>
              <w:jc w:val="center"/>
              <w:rPr>
                <w:lang w:val="en-US"/>
              </w:rPr>
            </w:pPr>
            <w:r w:rsidRPr="00EB07F6">
              <w:t>TCP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6115C207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443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1AC17DC2" w14:textId="77777777" w:rsidR="000963E4" w:rsidRPr="00EB07F6" w:rsidRDefault="000963E4" w:rsidP="003C0CA1">
            <w:pPr>
              <w:pStyle w:val="p"/>
              <w:keepLines/>
            </w:pPr>
            <w:r w:rsidRPr="00EB07F6">
              <w:t xml:space="preserve">Reports </w:t>
            </w:r>
            <w:r>
              <w:t>and classification</w:t>
            </w:r>
          </w:p>
        </w:tc>
      </w:tr>
      <w:tr w:rsidR="00EC3977" w:rsidRPr="00EB07F6" w14:paraId="0A65EAD7" w14:textId="77777777" w:rsidTr="003C0CA1">
        <w:trPr>
          <w:trHeight w:val="330"/>
          <w:jc w:val="center"/>
        </w:trPr>
        <w:tc>
          <w:tcPr>
            <w:tcW w:w="740" w:type="dxa"/>
            <w:tcBorders>
              <w:top w:val="nil"/>
              <w:left w:val="single" w:sz="4" w:space="0" w:color="595959"/>
              <w:bottom w:val="single" w:sz="4" w:space="0" w:color="595959"/>
            </w:tcBorders>
            <w:shd w:val="clear" w:color="auto" w:fill="auto"/>
            <w:noWrap/>
            <w:vAlign w:val="bottom"/>
          </w:tcPr>
          <w:p w14:paraId="1C417A96" w14:textId="404A21CB" w:rsidR="00EC3977" w:rsidRPr="00EB07F6" w:rsidRDefault="00EC3977" w:rsidP="00EC3977">
            <w:pPr>
              <w:pStyle w:val="p"/>
              <w:keepLines/>
            </w:pPr>
            <w:r w:rsidRPr="00EB07F6">
              <w:t>SST</w:t>
            </w:r>
          </w:p>
        </w:tc>
        <w:tc>
          <w:tcPr>
            <w:tcW w:w="4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17087BC6" w14:textId="76FF3BB0" w:rsidR="00EC3977" w:rsidRPr="00AA63A9" w:rsidRDefault="00EC3977" w:rsidP="00EC3977">
            <w:pPr>
              <w:pStyle w:val="p"/>
              <w:keepLines/>
            </w:pPr>
            <w:r w:rsidRPr="00AA63A9">
              <w:t>→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</w:tcPr>
          <w:p w14:paraId="3B812602" w14:textId="77F04E61" w:rsidR="00EC3977" w:rsidRPr="00EB07F6" w:rsidRDefault="00F04B9A" w:rsidP="00EC3977">
            <w:pPr>
              <w:pStyle w:val="p"/>
              <w:keepLines/>
            </w:pPr>
            <w:proofErr w:type="spellStart"/>
            <w:r w:rsidRPr="00F04B9A">
              <w:t>sm</w:t>
            </w:r>
            <w:proofErr w:type="spellEnd"/>
            <w:r>
              <w:rPr>
                <w:lang w:val="en-US"/>
              </w:rPr>
              <w:t>t</w:t>
            </w:r>
            <w:r w:rsidRPr="00F04B9A">
              <w:t>p.gmail.com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</w:tcPr>
          <w:p w14:paraId="649BF4B7" w14:textId="3A2D6F8E" w:rsidR="00EC3977" w:rsidRPr="00EB07F6" w:rsidRDefault="00F04B9A" w:rsidP="00EC3977">
            <w:pPr>
              <w:pStyle w:val="p"/>
              <w:keepLines/>
              <w:jc w:val="center"/>
            </w:pPr>
            <w:r w:rsidRPr="00EB07F6">
              <w:t>TCP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</w:tcPr>
          <w:p w14:paraId="4E07F017" w14:textId="190CDBFA" w:rsidR="00EC3977" w:rsidRPr="00EB07F6" w:rsidRDefault="00F04B9A" w:rsidP="00EC3977">
            <w:pPr>
              <w:pStyle w:val="p"/>
              <w:keepLines/>
              <w:jc w:val="center"/>
            </w:pPr>
            <w:r>
              <w:rPr>
                <w:lang w:val="en-US"/>
              </w:rPr>
              <w:t>587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</w:tcPr>
          <w:p w14:paraId="21927381" w14:textId="59C6DA28" w:rsidR="00EC3977" w:rsidRPr="00EB07F6" w:rsidRDefault="00F04B9A" w:rsidP="00EC3977">
            <w:pPr>
              <w:pStyle w:val="p"/>
              <w:keepLines/>
            </w:pPr>
            <w:r>
              <w:rPr>
                <w:lang w:val="en-US"/>
              </w:rPr>
              <w:t>Monitoring system alerts</w:t>
            </w:r>
          </w:p>
        </w:tc>
      </w:tr>
      <w:tr w:rsidR="000963E4" w:rsidRPr="00EB07F6" w14:paraId="194CF2CF" w14:textId="77777777" w:rsidTr="003C0CA1">
        <w:trPr>
          <w:trHeight w:val="330"/>
          <w:jc w:val="center"/>
        </w:trPr>
        <w:tc>
          <w:tcPr>
            <w:tcW w:w="740" w:type="dxa"/>
            <w:tcBorders>
              <w:top w:val="nil"/>
              <w:left w:val="single" w:sz="4" w:space="0" w:color="595959"/>
              <w:bottom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4AC1B8F5" w14:textId="66721F24" w:rsidR="000963E4" w:rsidRPr="00E56053" w:rsidRDefault="00E56053" w:rsidP="003C0CA1">
            <w:pPr>
              <w:pStyle w:val="p"/>
              <w:keepLines/>
              <w:rPr>
                <w:lang w:val="en-US"/>
              </w:rPr>
            </w:pPr>
            <w:r>
              <w:rPr>
                <w:lang w:val="en-US"/>
              </w:rPr>
              <w:t>DPI</w:t>
            </w:r>
          </w:p>
        </w:tc>
        <w:tc>
          <w:tcPr>
            <w:tcW w:w="4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17D01" w14:textId="77777777" w:rsidR="000963E4" w:rsidRPr="00AA63A9" w:rsidRDefault="000963E4" w:rsidP="003C0CA1">
            <w:pPr>
              <w:pStyle w:val="p"/>
              <w:keepLines/>
            </w:pPr>
            <w:r w:rsidRPr="00AA63A9">
              <w:t>→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5985355A" w14:textId="77777777" w:rsidR="000963E4" w:rsidRPr="00EB07F6" w:rsidRDefault="000963E4" w:rsidP="003C0CA1">
            <w:pPr>
              <w:pStyle w:val="p"/>
              <w:keepLines/>
            </w:pPr>
            <w:r w:rsidRPr="00EB07F6">
              <w:t>SST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665C9B0E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TCP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09B54E5E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8009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0B8C1D4E" w14:textId="77777777" w:rsidR="000963E4" w:rsidRPr="00EB07F6" w:rsidRDefault="000963E4" w:rsidP="003C0CA1">
            <w:pPr>
              <w:pStyle w:val="p"/>
              <w:keepLines/>
            </w:pPr>
            <w:r w:rsidRPr="00EB07F6">
              <w:t>NTA</w:t>
            </w:r>
          </w:p>
        </w:tc>
      </w:tr>
      <w:tr w:rsidR="000963E4" w:rsidRPr="00EB07F6" w14:paraId="5739D451" w14:textId="77777777" w:rsidTr="003C0CA1">
        <w:trPr>
          <w:trHeight w:val="330"/>
          <w:jc w:val="center"/>
        </w:trPr>
        <w:tc>
          <w:tcPr>
            <w:tcW w:w="740" w:type="dxa"/>
            <w:tcBorders>
              <w:top w:val="nil"/>
              <w:left w:val="single" w:sz="4" w:space="0" w:color="595959"/>
              <w:bottom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380BAEE4" w14:textId="4C4AAB0D" w:rsidR="000963E4" w:rsidRPr="00E56053" w:rsidRDefault="00E56053" w:rsidP="003C0CA1">
            <w:pPr>
              <w:pStyle w:val="p"/>
              <w:keepLines/>
              <w:rPr>
                <w:lang w:val="en-US"/>
              </w:rPr>
            </w:pPr>
            <w:r>
              <w:rPr>
                <w:lang w:val="en-US"/>
              </w:rPr>
              <w:t>DPI</w:t>
            </w:r>
          </w:p>
        </w:tc>
        <w:tc>
          <w:tcPr>
            <w:tcW w:w="4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12371" w14:textId="77777777" w:rsidR="000963E4" w:rsidRPr="00AA63A9" w:rsidRDefault="000963E4" w:rsidP="003C0CA1">
            <w:pPr>
              <w:pStyle w:val="p"/>
              <w:keepLines/>
            </w:pPr>
            <w:r w:rsidRPr="00AA63A9">
              <w:t>→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64F96BE2" w14:textId="77777777" w:rsidR="000963E4" w:rsidRPr="00EB07F6" w:rsidRDefault="000963E4" w:rsidP="003C0CA1">
            <w:pPr>
              <w:pStyle w:val="p"/>
              <w:keepLines/>
            </w:pPr>
            <w:r w:rsidRPr="00EB07F6">
              <w:t>SST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4FACA208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TCP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2CD0DA15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8010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634B34EA" w14:textId="77777777" w:rsidR="000963E4" w:rsidRPr="00EB07F6" w:rsidRDefault="000963E4" w:rsidP="003C0CA1">
            <w:pPr>
              <w:pStyle w:val="p"/>
              <w:keepLines/>
            </w:pPr>
            <w:r w:rsidRPr="00EB07F6">
              <w:t>Reputation</w:t>
            </w:r>
          </w:p>
        </w:tc>
      </w:tr>
      <w:tr w:rsidR="000963E4" w:rsidRPr="00EB07F6" w14:paraId="2BEC6807" w14:textId="77777777" w:rsidTr="003C0CA1">
        <w:trPr>
          <w:trHeight w:val="330"/>
          <w:jc w:val="center"/>
        </w:trPr>
        <w:tc>
          <w:tcPr>
            <w:tcW w:w="740" w:type="dxa"/>
            <w:tcBorders>
              <w:top w:val="nil"/>
              <w:left w:val="single" w:sz="4" w:space="0" w:color="595959"/>
              <w:bottom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60930310" w14:textId="77777777" w:rsidR="000963E4" w:rsidRPr="00EB07F6" w:rsidRDefault="000963E4" w:rsidP="003C0CA1">
            <w:pPr>
              <w:pStyle w:val="p"/>
              <w:keepLines/>
            </w:pPr>
            <w:r w:rsidRPr="00EB07F6">
              <w:t>User</w:t>
            </w:r>
          </w:p>
        </w:tc>
        <w:tc>
          <w:tcPr>
            <w:tcW w:w="4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95C46" w14:textId="77777777" w:rsidR="000963E4" w:rsidRPr="00AA63A9" w:rsidRDefault="000963E4" w:rsidP="003C0CA1">
            <w:pPr>
              <w:pStyle w:val="p"/>
              <w:keepLines/>
            </w:pPr>
            <w:r w:rsidRPr="00AA63A9">
              <w:t>→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4D85ACA4" w14:textId="77777777" w:rsidR="000963E4" w:rsidRPr="00EB07F6" w:rsidRDefault="000963E4" w:rsidP="003C0CA1">
            <w:pPr>
              <w:pStyle w:val="p"/>
              <w:keepLines/>
            </w:pPr>
            <w:r w:rsidRPr="00EB07F6">
              <w:t>SST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1C3CE6CD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TCP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676EFB12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8443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27A2CF03" w14:textId="77777777" w:rsidR="000963E4" w:rsidRPr="00EB07F6" w:rsidRDefault="000963E4" w:rsidP="003C0CA1">
            <w:pPr>
              <w:pStyle w:val="p"/>
              <w:keepLines/>
            </w:pPr>
            <w:r w:rsidRPr="00EB07F6">
              <w:t>Web management</w:t>
            </w:r>
          </w:p>
        </w:tc>
      </w:tr>
      <w:tr w:rsidR="000963E4" w:rsidRPr="00EB07F6" w14:paraId="7C48A375" w14:textId="77777777" w:rsidTr="003C0CA1">
        <w:trPr>
          <w:trHeight w:val="330"/>
          <w:jc w:val="center"/>
        </w:trPr>
        <w:tc>
          <w:tcPr>
            <w:tcW w:w="740" w:type="dxa"/>
            <w:tcBorders>
              <w:top w:val="nil"/>
              <w:left w:val="single" w:sz="4" w:space="0" w:color="595959"/>
              <w:bottom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275FA864" w14:textId="77777777" w:rsidR="000963E4" w:rsidRPr="00EB07F6" w:rsidRDefault="000963E4" w:rsidP="003C0CA1">
            <w:pPr>
              <w:pStyle w:val="p"/>
              <w:keepLines/>
            </w:pPr>
            <w:r w:rsidRPr="00EB07F6">
              <w:t>User</w:t>
            </w:r>
          </w:p>
        </w:tc>
        <w:tc>
          <w:tcPr>
            <w:tcW w:w="4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C19F" w14:textId="77777777" w:rsidR="000963E4" w:rsidRPr="00AA63A9" w:rsidRDefault="000963E4" w:rsidP="003C0CA1">
            <w:pPr>
              <w:pStyle w:val="p"/>
              <w:keepLines/>
            </w:pPr>
            <w:r w:rsidRPr="00AA63A9">
              <w:t>→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72CFBA90" w14:textId="77777777" w:rsidR="000963E4" w:rsidRPr="00EB07F6" w:rsidRDefault="000963E4" w:rsidP="003C0CA1">
            <w:pPr>
              <w:pStyle w:val="p"/>
              <w:keepLines/>
            </w:pPr>
            <w:proofErr w:type="spellStart"/>
            <w:r w:rsidRPr="00EB07F6">
              <w:t>Empow</w:t>
            </w:r>
            <w:proofErr w:type="spellEnd"/>
            <w:r w:rsidRPr="00EB07F6">
              <w:t xml:space="preserve"> cloud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2635234B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TCP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5F97CD2F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443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5DA77537" w14:textId="77777777" w:rsidR="000963E4" w:rsidRPr="00EB07F6" w:rsidRDefault="000963E4" w:rsidP="003C0CA1">
            <w:pPr>
              <w:pStyle w:val="p"/>
              <w:keepLines/>
            </w:pPr>
            <w:r w:rsidRPr="00EB07F6">
              <w:t>Reports access</w:t>
            </w:r>
          </w:p>
        </w:tc>
      </w:tr>
      <w:tr w:rsidR="000963E4" w:rsidRPr="00EB07F6" w14:paraId="20BF6FB7" w14:textId="77777777" w:rsidTr="003C0CA1">
        <w:trPr>
          <w:trHeight w:val="330"/>
          <w:jc w:val="center"/>
        </w:trPr>
        <w:tc>
          <w:tcPr>
            <w:tcW w:w="740" w:type="dxa"/>
            <w:tcBorders>
              <w:top w:val="nil"/>
              <w:left w:val="single" w:sz="4" w:space="0" w:color="595959"/>
              <w:bottom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09B3AF9A" w14:textId="77777777" w:rsidR="000963E4" w:rsidRPr="00EB07F6" w:rsidRDefault="000963E4" w:rsidP="003C0CA1">
            <w:pPr>
              <w:pStyle w:val="p"/>
              <w:keepLines/>
            </w:pPr>
            <w:r w:rsidRPr="00EB07F6">
              <w:t>User</w:t>
            </w:r>
          </w:p>
        </w:tc>
        <w:tc>
          <w:tcPr>
            <w:tcW w:w="43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4503B" w14:textId="77777777" w:rsidR="000963E4" w:rsidRPr="00AA63A9" w:rsidRDefault="000963E4" w:rsidP="003C0CA1">
            <w:pPr>
              <w:pStyle w:val="p"/>
              <w:keepLines/>
            </w:pPr>
            <w:r w:rsidRPr="00AA63A9">
              <w:t>→</w:t>
            </w: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1C66C47F" w14:textId="77777777" w:rsidR="000963E4" w:rsidRPr="00EB07F6" w:rsidRDefault="000963E4" w:rsidP="003C0CA1">
            <w:pPr>
              <w:pStyle w:val="p"/>
              <w:keepLines/>
            </w:pPr>
            <w:r>
              <w:t xml:space="preserve">All </w:t>
            </w:r>
            <w:proofErr w:type="spellStart"/>
            <w:r>
              <w:t>e</w:t>
            </w:r>
            <w:r w:rsidRPr="00EB07F6">
              <w:t>mpow</w:t>
            </w:r>
            <w:proofErr w:type="spellEnd"/>
            <w:r w:rsidRPr="00EB07F6">
              <w:t xml:space="preserve"> machines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2D8D068B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TCP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1640C423" w14:textId="77777777" w:rsidR="000963E4" w:rsidRPr="00EB07F6" w:rsidRDefault="000963E4" w:rsidP="00EC3977">
            <w:pPr>
              <w:pStyle w:val="p"/>
              <w:keepLines/>
              <w:jc w:val="center"/>
            </w:pPr>
            <w:r w:rsidRPr="00EB07F6">
              <w:t>22</w:t>
            </w:r>
          </w:p>
        </w:tc>
        <w:tc>
          <w:tcPr>
            <w:tcW w:w="2787" w:type="dxa"/>
            <w:tcBorders>
              <w:top w:val="nil"/>
              <w:left w:val="nil"/>
              <w:bottom w:val="single" w:sz="4" w:space="0" w:color="595959"/>
              <w:right w:val="single" w:sz="4" w:space="0" w:color="595959"/>
            </w:tcBorders>
            <w:shd w:val="clear" w:color="auto" w:fill="auto"/>
            <w:noWrap/>
            <w:vAlign w:val="bottom"/>
            <w:hideMark/>
          </w:tcPr>
          <w:p w14:paraId="4DB12AB0" w14:textId="77777777" w:rsidR="000963E4" w:rsidRPr="00EB07F6" w:rsidRDefault="000963E4" w:rsidP="003C0CA1">
            <w:pPr>
              <w:pStyle w:val="p"/>
              <w:keepLines/>
            </w:pPr>
            <w:r w:rsidRPr="00EB07F6">
              <w:t>CLI access</w:t>
            </w:r>
          </w:p>
        </w:tc>
      </w:tr>
    </w:tbl>
    <w:p w14:paraId="4CBF0EB9" w14:textId="77777777" w:rsidR="00FE171E" w:rsidRDefault="00FE171E" w:rsidP="00867B15">
      <w:pPr>
        <w:pStyle w:val="h1"/>
      </w:pPr>
      <w:bookmarkStart w:id="7" w:name="_Toc529432831"/>
      <w:r>
        <w:lastRenderedPageBreak/>
        <w:t>Installation procedure</w:t>
      </w:r>
      <w:bookmarkEnd w:id="7"/>
    </w:p>
    <w:p w14:paraId="58A4ADD7" w14:textId="0A5EB518" w:rsidR="00163286" w:rsidRDefault="00163286" w:rsidP="00F04B9A">
      <w:pPr>
        <w:pStyle w:val="h2nobreak"/>
      </w:pPr>
      <w:bookmarkStart w:id="8" w:name="_Toc529432832"/>
      <w:r>
        <w:t>Summary</w:t>
      </w:r>
      <w:bookmarkEnd w:id="8"/>
    </w:p>
    <w:p w14:paraId="6E5621B9" w14:textId="3237A829" w:rsidR="0048363B" w:rsidRPr="0048363B" w:rsidRDefault="0048363B" w:rsidP="0048363B">
      <w:pPr>
        <w:pStyle w:val="p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empow</w:t>
      </w:r>
      <w:proofErr w:type="spellEnd"/>
      <w:r>
        <w:rPr>
          <w:lang w:val="en-US"/>
        </w:rPr>
        <w:t xml:space="preserve"> platform is installed on three VM</w:t>
      </w:r>
      <w:r w:rsidR="003C0CA1">
        <w:rPr>
          <w:lang w:val="en-US"/>
        </w:rPr>
        <w:t>s</w:t>
      </w:r>
      <w:r>
        <w:rPr>
          <w:lang w:val="en-US"/>
        </w:rPr>
        <w:t>, using the vSphere client and the distribution OVA files.</w:t>
      </w:r>
    </w:p>
    <w:p w14:paraId="40ADFAC1" w14:textId="2AAB8135" w:rsidR="00370E9A" w:rsidRPr="00370E9A" w:rsidRDefault="00677838" w:rsidP="00F04B9A">
      <w:pPr>
        <w:pStyle w:val="h2nobreak"/>
      </w:pPr>
      <w:bookmarkStart w:id="9" w:name="_Toc529432833"/>
      <w:r>
        <w:rPr>
          <w:lang w:val="en-US"/>
        </w:rPr>
        <w:t xml:space="preserve">Apache </w:t>
      </w:r>
      <w:r w:rsidR="00FE171E">
        <w:t>Cassandra server</w:t>
      </w:r>
      <w:bookmarkEnd w:id="9"/>
    </w:p>
    <w:p w14:paraId="6D799C4C" w14:textId="77777777" w:rsidR="00FE171E" w:rsidRDefault="00FE171E" w:rsidP="00512D96">
      <w:pPr>
        <w:pStyle w:val="h3"/>
      </w:pPr>
      <w:r>
        <w:t xml:space="preserve">Deploy the image using </w:t>
      </w:r>
      <w:r w:rsidR="00E502F0">
        <w:rPr>
          <w:lang w:val="en-US"/>
        </w:rPr>
        <w:t xml:space="preserve">the </w:t>
      </w:r>
      <w:r>
        <w:t>vSphere client</w:t>
      </w:r>
    </w:p>
    <w:p w14:paraId="6D6DF5CF" w14:textId="5A1183BC" w:rsidR="00FE171E" w:rsidRDefault="00E502F0" w:rsidP="00274745">
      <w:pPr>
        <w:pStyle w:val="ol2"/>
        <w:numPr>
          <w:ilvl w:val="0"/>
          <w:numId w:val="4"/>
        </w:numPr>
      </w:pPr>
      <w:r w:rsidRPr="00274745">
        <w:rPr>
          <w:lang w:val="en-US"/>
        </w:rPr>
        <w:t xml:space="preserve">On the vSphere client, navigate </w:t>
      </w:r>
      <w:r w:rsidR="00FE171E">
        <w:t xml:space="preserve">to </w:t>
      </w:r>
      <w:r w:rsidR="00FE171E" w:rsidRPr="00274745">
        <w:rPr>
          <w:b/>
          <w:bCs/>
        </w:rPr>
        <w:t xml:space="preserve">File &gt; Deploy OVF </w:t>
      </w:r>
      <w:r w:rsidR="00954855" w:rsidRPr="00274745">
        <w:rPr>
          <w:b/>
          <w:bCs/>
          <w:lang w:val="en-US"/>
        </w:rPr>
        <w:t>T</w:t>
      </w:r>
      <w:proofErr w:type="spellStart"/>
      <w:r w:rsidR="00FE171E" w:rsidRPr="00274745">
        <w:rPr>
          <w:b/>
          <w:bCs/>
        </w:rPr>
        <w:t>emplate</w:t>
      </w:r>
      <w:proofErr w:type="spellEnd"/>
      <w:r w:rsidR="00FE171E" w:rsidRPr="00274745">
        <w:rPr>
          <w:b/>
          <w:bCs/>
        </w:rPr>
        <w:t>…</w:t>
      </w:r>
    </w:p>
    <w:p w14:paraId="2E7BFD1D" w14:textId="77777777" w:rsidR="00FE171E" w:rsidRDefault="00FE171E" w:rsidP="004E5860">
      <w:pPr>
        <w:pStyle w:val="pimg"/>
      </w:pPr>
      <w:r w:rsidRPr="00FE171E">
        <w:drawing>
          <wp:inline distT="0" distB="0" distL="0" distR="0" wp14:anchorId="445D7324" wp14:editId="46E2D942">
            <wp:extent cx="1885950" cy="15430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B0342C" w14:textId="77777777" w:rsidR="00FE171E" w:rsidRDefault="00E502F0" w:rsidP="00274745">
      <w:pPr>
        <w:pStyle w:val="ol2"/>
      </w:pPr>
      <w:r>
        <w:rPr>
          <w:lang w:val="en-US"/>
        </w:rPr>
        <w:t xml:space="preserve">Enter the </w:t>
      </w:r>
      <w:proofErr w:type="spellStart"/>
      <w:r w:rsidR="00FE171E">
        <w:t>empow-cassandra.ova</w:t>
      </w:r>
      <w:proofErr w:type="spellEnd"/>
      <w:r w:rsidR="00FE171E">
        <w:t xml:space="preserve"> file location.</w:t>
      </w:r>
    </w:p>
    <w:p w14:paraId="13CE645D" w14:textId="77777777" w:rsidR="00AA63A9" w:rsidRDefault="00AA63A9" w:rsidP="004E5860">
      <w:pPr>
        <w:pStyle w:val="pimg"/>
      </w:pPr>
      <w:r>
        <w:drawing>
          <wp:inline distT="0" distB="0" distL="0" distR="0" wp14:anchorId="1E73183C" wp14:editId="239F3E60">
            <wp:extent cx="3617843" cy="3443527"/>
            <wp:effectExtent l="19050" t="19050" r="20955" b="2413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222" cy="3492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CF83B" w14:textId="77777777" w:rsidR="00D93375" w:rsidRDefault="00FE171E" w:rsidP="00274745">
      <w:pPr>
        <w:pStyle w:val="ol2"/>
      </w:pPr>
      <w:r>
        <w:lastRenderedPageBreak/>
        <w:t>Choose a storage provisioning method</w:t>
      </w:r>
      <w:r w:rsidR="00E502F0">
        <w:rPr>
          <w:lang w:val="en-US"/>
        </w:rPr>
        <w:t xml:space="preserve"> from the following options</w:t>
      </w:r>
      <w:r>
        <w:t>:</w:t>
      </w:r>
    </w:p>
    <w:p w14:paraId="70FBF554" w14:textId="77777777" w:rsidR="00D93375" w:rsidRPr="00D93375" w:rsidRDefault="00D93375" w:rsidP="00E502F0">
      <w:pPr>
        <w:pStyle w:val="ul-2"/>
      </w:pPr>
      <w:r>
        <w:t xml:space="preserve">Thick </w:t>
      </w:r>
      <w:r w:rsidRPr="00E502F0">
        <w:t>Provision</w:t>
      </w:r>
      <w:r>
        <w:t xml:space="preserve"> Lazy Zeroed</w:t>
      </w:r>
    </w:p>
    <w:p w14:paraId="0CFF8823" w14:textId="3C97C132" w:rsidR="00370E9A" w:rsidRDefault="00954855" w:rsidP="00954855">
      <w:pPr>
        <w:pStyle w:val="pindented"/>
      </w:pPr>
      <w:r>
        <w:rPr>
          <w:lang w:val="en-US"/>
        </w:rPr>
        <w:t xml:space="preserve">This option </w:t>
      </w:r>
      <w:r w:rsidR="00D93375">
        <w:t>pre-allocate</w:t>
      </w:r>
      <w:r>
        <w:rPr>
          <w:lang w:val="en-US"/>
        </w:rPr>
        <w:t>s</w:t>
      </w:r>
      <w:r w:rsidR="00D93375">
        <w:t xml:space="preserve"> space for your disk. It </w:t>
      </w:r>
      <w:r>
        <w:rPr>
          <w:lang w:val="en-US"/>
        </w:rPr>
        <w:t xml:space="preserve">is not </w:t>
      </w:r>
      <w:r w:rsidR="00D93375">
        <w:t>subject to fragmentation</w:t>
      </w:r>
      <w:r>
        <w:rPr>
          <w:lang w:val="en-US"/>
        </w:rPr>
        <w:t>,</w:t>
      </w:r>
      <w:r w:rsidR="00D93375">
        <w:t xml:space="preserve"> since it </w:t>
      </w:r>
      <w:r>
        <w:rPr>
          <w:lang w:val="en-US"/>
        </w:rPr>
        <w:t xml:space="preserve">is </w:t>
      </w:r>
      <w:r w:rsidR="00D93375">
        <w:t>pre-allocate</w:t>
      </w:r>
      <w:r>
        <w:rPr>
          <w:lang w:val="en-US"/>
        </w:rPr>
        <w:t>d</w:t>
      </w:r>
      <w:r w:rsidR="00D93375">
        <w:t xml:space="preserve">, and </w:t>
      </w:r>
      <w:r>
        <w:rPr>
          <w:lang w:val="en-US"/>
        </w:rPr>
        <w:t xml:space="preserve">is </w:t>
      </w:r>
      <w:r w:rsidR="00D93375">
        <w:t>easier to track capacity utilization.</w:t>
      </w:r>
    </w:p>
    <w:p w14:paraId="42165A7E" w14:textId="77777777" w:rsidR="00D93375" w:rsidRPr="00D93375" w:rsidRDefault="00D93375" w:rsidP="00E502F0">
      <w:pPr>
        <w:pStyle w:val="ul-2"/>
      </w:pPr>
      <w:r w:rsidRPr="00D93375">
        <w:t xml:space="preserve">Thick </w:t>
      </w:r>
      <w:r>
        <w:t>Provision</w:t>
      </w:r>
      <w:r w:rsidRPr="00D93375">
        <w:t xml:space="preserve"> Eager Zeroed </w:t>
      </w:r>
    </w:p>
    <w:p w14:paraId="6E9A5AF4" w14:textId="7F1AB13E" w:rsidR="00D93375" w:rsidRDefault="00C95B0B" w:rsidP="00E502F0">
      <w:pPr>
        <w:pStyle w:val="pindented"/>
      </w:pPr>
      <w:r>
        <w:rPr>
          <w:lang w:val="en-US"/>
        </w:rPr>
        <w:t xml:space="preserve">This option also </w:t>
      </w:r>
      <w:r w:rsidR="00D93375">
        <w:t>pre-allocates the space</w:t>
      </w:r>
      <w:r>
        <w:rPr>
          <w:lang w:val="en-US"/>
        </w:rPr>
        <w:t>,</w:t>
      </w:r>
      <w:r w:rsidR="00D93375">
        <w:t xml:space="preserve"> and then zeroes. </w:t>
      </w:r>
      <w:r>
        <w:rPr>
          <w:lang w:val="en-US"/>
        </w:rPr>
        <w:t>T</w:t>
      </w:r>
      <w:r w:rsidR="00D93375">
        <w:t xml:space="preserve">his takes </w:t>
      </w:r>
      <w:r>
        <w:rPr>
          <w:lang w:val="en-US"/>
        </w:rPr>
        <w:t xml:space="preserve">more time, but </w:t>
      </w:r>
      <w:r w:rsidR="00D93375">
        <w:t>increase</w:t>
      </w:r>
      <w:r>
        <w:rPr>
          <w:lang w:val="en-US"/>
        </w:rPr>
        <w:t>s</w:t>
      </w:r>
      <w:r w:rsidR="00D93375">
        <w:t xml:space="preserve"> the net-new write performance of </w:t>
      </w:r>
      <w:r>
        <w:rPr>
          <w:lang w:val="en-US"/>
        </w:rPr>
        <w:t xml:space="preserve">the </w:t>
      </w:r>
      <w:r w:rsidR="00D93375">
        <w:t xml:space="preserve">virtual disk. </w:t>
      </w:r>
      <w:r>
        <w:rPr>
          <w:lang w:val="en-US"/>
        </w:rPr>
        <w:t xml:space="preserve">The </w:t>
      </w:r>
      <w:r w:rsidR="00D93375">
        <w:t xml:space="preserve">benefit </w:t>
      </w:r>
      <w:r>
        <w:rPr>
          <w:lang w:val="en-US"/>
        </w:rPr>
        <w:t xml:space="preserve">of this may be marginal, </w:t>
      </w:r>
      <w:r w:rsidR="00D93375">
        <w:t xml:space="preserve">since you enjoy </w:t>
      </w:r>
      <w:r>
        <w:rPr>
          <w:lang w:val="en-US"/>
        </w:rPr>
        <w:t>the benefit only once</w:t>
      </w:r>
      <w:r w:rsidR="00D93375">
        <w:t xml:space="preserve">. It </w:t>
      </w:r>
      <w:r>
        <w:rPr>
          <w:lang w:val="en-US"/>
        </w:rPr>
        <w:t xml:space="preserve">does not </w:t>
      </w:r>
      <w:r w:rsidR="00D93375">
        <w:t xml:space="preserve">improve the speed </w:t>
      </w:r>
      <w:r>
        <w:rPr>
          <w:lang w:val="en-US"/>
        </w:rPr>
        <w:t xml:space="preserve">for </w:t>
      </w:r>
      <w:r w:rsidR="00D93375">
        <w:t>subsequent overwrites.</w:t>
      </w:r>
    </w:p>
    <w:p w14:paraId="32A031E9" w14:textId="77777777" w:rsidR="00D93375" w:rsidRPr="00D93375" w:rsidRDefault="00D93375" w:rsidP="00E502F0">
      <w:pPr>
        <w:pStyle w:val="ul-2"/>
      </w:pPr>
      <w:r w:rsidRPr="00D93375">
        <w:t xml:space="preserve">Thin </w:t>
      </w:r>
      <w:r>
        <w:t>Provision</w:t>
      </w:r>
    </w:p>
    <w:p w14:paraId="46A78771" w14:textId="4DF4CF0C" w:rsidR="00D93375" w:rsidRDefault="00D93375" w:rsidP="00C95B0B">
      <w:pPr>
        <w:pStyle w:val="pindented"/>
      </w:pPr>
      <w:r>
        <w:t xml:space="preserve">This </w:t>
      </w:r>
      <w:r w:rsidR="00C95B0B">
        <w:rPr>
          <w:lang w:val="en-US"/>
        </w:rPr>
        <w:t xml:space="preserve">option </w:t>
      </w:r>
      <w:r>
        <w:t>allocate</w:t>
      </w:r>
      <w:r w:rsidR="00C95B0B">
        <w:rPr>
          <w:lang w:val="en-US"/>
        </w:rPr>
        <w:t>s</w:t>
      </w:r>
      <w:r>
        <w:t xml:space="preserve"> storage on demand, instead of </w:t>
      </w:r>
      <w:r w:rsidR="00C95B0B">
        <w:rPr>
          <w:lang w:val="en-US"/>
        </w:rPr>
        <w:t>fixing it at the beginning.</w:t>
      </w:r>
      <w:r>
        <w:t xml:space="preserve"> This is a good option </w:t>
      </w:r>
      <w:r w:rsidR="00C95B0B">
        <w:rPr>
          <w:lang w:val="en-US"/>
        </w:rPr>
        <w:t xml:space="preserve">for </w:t>
      </w:r>
      <w:r>
        <w:t>control</w:t>
      </w:r>
      <w:r w:rsidR="00C95B0B">
        <w:rPr>
          <w:lang w:val="en-US"/>
        </w:rPr>
        <w:t>ling</w:t>
      </w:r>
      <w:r>
        <w:t xml:space="preserve"> costs</w:t>
      </w:r>
      <w:r w:rsidR="00C95B0B">
        <w:rPr>
          <w:lang w:val="en-US"/>
        </w:rPr>
        <w:t xml:space="preserve">, </w:t>
      </w:r>
      <w:r>
        <w:t xml:space="preserve">and </w:t>
      </w:r>
      <w:r w:rsidR="00C95B0B">
        <w:rPr>
          <w:lang w:val="en-US"/>
        </w:rPr>
        <w:t xml:space="preserve">for scaling the </w:t>
      </w:r>
      <w:r>
        <w:t xml:space="preserve">storage over time. </w:t>
      </w:r>
      <w:r w:rsidR="00C95B0B">
        <w:rPr>
          <w:lang w:val="en-US"/>
        </w:rPr>
        <w:t>Y</w:t>
      </w:r>
      <w:proofErr w:type="spellStart"/>
      <w:r>
        <w:t>ou</w:t>
      </w:r>
      <w:proofErr w:type="spellEnd"/>
      <w:r>
        <w:t xml:space="preserve"> need to </w:t>
      </w:r>
      <w:r w:rsidR="00C95B0B">
        <w:rPr>
          <w:lang w:val="en-US"/>
        </w:rPr>
        <w:t xml:space="preserve">monitor </w:t>
      </w:r>
      <w:r>
        <w:t xml:space="preserve">disk </w:t>
      </w:r>
      <w:r w:rsidR="00C95B0B">
        <w:rPr>
          <w:lang w:val="en-US"/>
        </w:rPr>
        <w:t xml:space="preserve">utilization, to avoid </w:t>
      </w:r>
      <w:r>
        <w:t>overcommit</w:t>
      </w:r>
      <w:r w:rsidR="00C95B0B">
        <w:rPr>
          <w:lang w:val="en-US"/>
        </w:rPr>
        <w:t>ting</w:t>
      </w:r>
      <w:r>
        <w:t xml:space="preserve"> your storage to more than it can hold. </w:t>
      </w:r>
      <w:r w:rsidR="00C95B0B">
        <w:rPr>
          <w:lang w:val="en-US"/>
        </w:rPr>
        <w:t>In a</w:t>
      </w:r>
      <w:proofErr w:type="spellStart"/>
      <w:r>
        <w:t>ddition</w:t>
      </w:r>
      <w:proofErr w:type="spellEnd"/>
      <w:r>
        <w:t xml:space="preserve">, since </w:t>
      </w:r>
      <w:r w:rsidR="00C95B0B">
        <w:rPr>
          <w:lang w:val="en-US"/>
        </w:rPr>
        <w:t>allocation is done</w:t>
      </w:r>
      <w:r>
        <w:t xml:space="preserve"> on the fly, </w:t>
      </w:r>
      <w:r w:rsidR="00C95B0B">
        <w:rPr>
          <w:lang w:val="en-US"/>
        </w:rPr>
        <w:t xml:space="preserve">there may be </w:t>
      </w:r>
      <w:r>
        <w:t>performance hit on initial writes</w:t>
      </w:r>
      <w:r w:rsidR="00C95B0B">
        <w:rPr>
          <w:lang w:val="en-US"/>
        </w:rPr>
        <w:t xml:space="preserve"> (as the storage allocation is scaled up)</w:t>
      </w:r>
      <w:r>
        <w:t xml:space="preserve"> that wouldn’t </w:t>
      </w:r>
      <w:r w:rsidR="00C95B0B">
        <w:rPr>
          <w:lang w:val="en-US"/>
        </w:rPr>
        <w:t xml:space="preserve">be </w:t>
      </w:r>
      <w:r>
        <w:t>encounter</w:t>
      </w:r>
      <w:r w:rsidR="00C95B0B">
        <w:rPr>
          <w:lang w:val="en-US"/>
        </w:rPr>
        <w:t>ed</w:t>
      </w:r>
      <w:r>
        <w:t xml:space="preserve"> </w:t>
      </w:r>
      <w:r w:rsidR="00C95B0B">
        <w:rPr>
          <w:lang w:val="en-US"/>
        </w:rPr>
        <w:t xml:space="preserve">with the </w:t>
      </w:r>
      <w:r>
        <w:t>thick disk options. This is because new</w:t>
      </w:r>
      <w:proofErr w:type="spellStart"/>
      <w:r w:rsidR="00C95B0B">
        <w:rPr>
          <w:lang w:val="en-US"/>
        </w:rPr>
        <w:t>ly</w:t>
      </w:r>
      <w:proofErr w:type="spellEnd"/>
      <w:r w:rsidR="00C95B0B">
        <w:rPr>
          <w:lang w:val="en-US"/>
        </w:rPr>
        <w:t xml:space="preserve"> allocated </w:t>
      </w:r>
      <w:r>
        <w:t xml:space="preserve">data </w:t>
      </w:r>
      <w:r w:rsidR="00C95B0B">
        <w:rPr>
          <w:lang w:val="en-US"/>
        </w:rPr>
        <w:t xml:space="preserve">blocks </w:t>
      </w:r>
      <w:r>
        <w:t xml:space="preserve">have to first be zeroed </w:t>
      </w:r>
      <w:r w:rsidR="00C95B0B">
        <w:rPr>
          <w:lang w:val="en-US"/>
        </w:rPr>
        <w:t xml:space="preserve">before being used, </w:t>
      </w:r>
      <w:r>
        <w:t>to ensure the space is empty.</w:t>
      </w:r>
    </w:p>
    <w:p w14:paraId="2403E50D" w14:textId="480BD886" w:rsidR="00FE171E" w:rsidRDefault="00FE171E" w:rsidP="004E5860">
      <w:pPr>
        <w:pStyle w:val="pimg"/>
      </w:pPr>
      <w:r w:rsidRPr="00FE171E">
        <w:drawing>
          <wp:inline distT="0" distB="0" distL="0" distR="0" wp14:anchorId="7CE9BB64" wp14:editId="52F9A76E">
            <wp:extent cx="5229225" cy="2254051"/>
            <wp:effectExtent l="19050" t="19050" r="9525" b="1333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367" cy="22687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7E7668" w14:textId="270A41AA" w:rsidR="00735E4C" w:rsidRPr="00735E4C" w:rsidRDefault="00735E4C" w:rsidP="00511923">
      <w:pPr>
        <w:pStyle w:val="pindented"/>
        <w:rPr>
          <w:lang w:val="en-US"/>
        </w:rPr>
      </w:pPr>
      <w:r>
        <w:rPr>
          <w:lang w:val="en-US"/>
        </w:rPr>
        <w:t xml:space="preserve">We recommend the </w:t>
      </w:r>
      <w:r w:rsidRPr="00C95B0B">
        <w:rPr>
          <w:i/>
          <w:iCs/>
          <w:lang w:val="en-US"/>
        </w:rPr>
        <w:t xml:space="preserve">Thick provision Lazy Zeroed </w:t>
      </w:r>
      <w:r>
        <w:rPr>
          <w:lang w:val="en-US"/>
        </w:rPr>
        <w:t>option, for all servers.</w:t>
      </w:r>
    </w:p>
    <w:p w14:paraId="4476E5E2" w14:textId="77777777" w:rsidR="00370E9A" w:rsidRDefault="00370E9A" w:rsidP="00274745">
      <w:pPr>
        <w:pStyle w:val="ol2"/>
      </w:pPr>
      <w:r>
        <w:lastRenderedPageBreak/>
        <w:t>Assign the machine to the management network.</w:t>
      </w:r>
    </w:p>
    <w:p w14:paraId="205DF7DB" w14:textId="77777777" w:rsidR="00370E9A" w:rsidRDefault="00370E9A" w:rsidP="004E5860">
      <w:pPr>
        <w:pStyle w:val="pimg"/>
      </w:pPr>
      <w:r w:rsidRPr="00370E9A">
        <w:drawing>
          <wp:inline distT="0" distB="0" distL="0" distR="0" wp14:anchorId="415DE823" wp14:editId="4F947B42">
            <wp:extent cx="5019675" cy="2345643"/>
            <wp:effectExtent l="19050" t="19050" r="9525" b="1714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268" cy="235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15AF57" w14:textId="77777777" w:rsidR="00370E9A" w:rsidRDefault="00B05144" w:rsidP="00274745">
      <w:pPr>
        <w:pStyle w:val="ol2"/>
      </w:pPr>
      <w:r>
        <w:t xml:space="preserve">After </w:t>
      </w:r>
      <w:r w:rsidRPr="008246E5">
        <w:t>the</w:t>
      </w:r>
      <w:r>
        <w:t xml:space="preserve"> image is uploaded, edit </w:t>
      </w:r>
      <w:r w:rsidR="00E502F0">
        <w:rPr>
          <w:lang w:val="en-US"/>
        </w:rPr>
        <w:t xml:space="preserve">the </w:t>
      </w:r>
      <w:r>
        <w:t xml:space="preserve">virtual machine settings to adjust the amount of memory </w:t>
      </w:r>
      <w:r w:rsidRPr="0048363B">
        <w:t>and</w:t>
      </w:r>
      <w:r>
        <w:t xml:space="preserve"> </w:t>
      </w:r>
      <w:r w:rsidR="00E502F0">
        <w:rPr>
          <w:lang w:val="en-US"/>
        </w:rPr>
        <w:t xml:space="preserve">the number of </w:t>
      </w:r>
      <w:r>
        <w:t>CPU cores, based on the sizing calculator results, and add additional disk to expand the memory, if required.</w:t>
      </w:r>
    </w:p>
    <w:p w14:paraId="2B5FDCE2" w14:textId="43B7D839" w:rsidR="00B05144" w:rsidRDefault="00B05144" w:rsidP="00F04B9A">
      <w:pPr>
        <w:pStyle w:val="ListParagraph"/>
      </w:pPr>
      <w:r>
        <w:t>The image comes with</w:t>
      </w:r>
      <w:r w:rsidR="009744D6">
        <w:t xml:space="preserve"> a</w:t>
      </w:r>
      <w:r>
        <w:t xml:space="preserve"> 500G</w:t>
      </w:r>
      <w:r w:rsidR="00EF07A6">
        <w:t>B</w:t>
      </w:r>
      <w:r>
        <w:t>ytes hard disk.</w:t>
      </w:r>
    </w:p>
    <w:p w14:paraId="6098F684" w14:textId="77777777" w:rsidR="00FE171E" w:rsidRDefault="00B05144" w:rsidP="0016090C">
      <w:pPr>
        <w:pStyle w:val="pimg"/>
      </w:pPr>
      <w:r w:rsidRPr="00B05144">
        <w:drawing>
          <wp:inline distT="0" distB="0" distL="0" distR="0" wp14:anchorId="64A44B2F" wp14:editId="3FA40646">
            <wp:extent cx="6115050" cy="2127885"/>
            <wp:effectExtent l="19050" t="19050" r="19050" b="2476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27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3613DF" w14:textId="77777777" w:rsidR="00AE57BA" w:rsidRDefault="00AE57BA" w:rsidP="00512D96">
      <w:pPr>
        <w:pStyle w:val="h3"/>
      </w:pPr>
      <w:r>
        <w:t>Initial configuration</w:t>
      </w:r>
    </w:p>
    <w:p w14:paraId="20A53DC3" w14:textId="77777777" w:rsidR="00AE57BA" w:rsidRPr="008246E5" w:rsidRDefault="00AE57BA" w:rsidP="00274745">
      <w:pPr>
        <w:pStyle w:val="ol2"/>
        <w:numPr>
          <w:ilvl w:val="0"/>
          <w:numId w:val="5"/>
        </w:numPr>
      </w:pPr>
      <w:r w:rsidRPr="008246E5">
        <w:t xml:space="preserve">Launch the virtual machine, open </w:t>
      </w:r>
      <w:r w:rsidR="00E502F0" w:rsidRPr="00274745">
        <w:rPr>
          <w:lang w:val="en-US"/>
        </w:rPr>
        <w:t xml:space="preserve">the </w:t>
      </w:r>
      <w:r w:rsidRPr="008246E5">
        <w:t xml:space="preserve">console and wait for </w:t>
      </w:r>
      <w:r w:rsidR="00E502F0" w:rsidRPr="00274745">
        <w:rPr>
          <w:lang w:val="en-US"/>
        </w:rPr>
        <w:t xml:space="preserve">the </w:t>
      </w:r>
      <w:r w:rsidRPr="008246E5">
        <w:t>login prompt.</w:t>
      </w:r>
    </w:p>
    <w:p w14:paraId="7E3F1CF4" w14:textId="3AA79EBC" w:rsidR="00B05144" w:rsidRPr="008246E5" w:rsidRDefault="00B05144" w:rsidP="00511923">
      <w:pPr>
        <w:pStyle w:val="ListParagraph"/>
      </w:pPr>
      <w:r w:rsidRPr="008246E5">
        <w:t>Use the</w:t>
      </w:r>
      <w:r w:rsidR="00511923">
        <w:rPr>
          <w:lang w:val="en-US"/>
        </w:rPr>
        <w:t>se</w:t>
      </w:r>
      <w:r w:rsidRPr="008246E5">
        <w:t xml:space="preserve"> credential</w:t>
      </w:r>
      <w:r w:rsidR="00E502F0">
        <w:rPr>
          <w:lang w:val="en-US"/>
        </w:rPr>
        <w:t>s</w:t>
      </w:r>
      <w:r w:rsidRPr="008246E5">
        <w:t xml:space="preserve"> to log in:</w:t>
      </w:r>
    </w:p>
    <w:p w14:paraId="5646C8E8" w14:textId="77777777" w:rsidR="00B05144" w:rsidRDefault="00B05144" w:rsidP="00E502F0">
      <w:pPr>
        <w:pStyle w:val="pindented"/>
      </w:pPr>
      <w:r>
        <w:tab/>
        <w:t xml:space="preserve">Username: </w:t>
      </w:r>
      <w:r>
        <w:tab/>
        <w:t>admin</w:t>
      </w:r>
    </w:p>
    <w:p w14:paraId="74964751" w14:textId="77777777" w:rsidR="00B05144" w:rsidRDefault="00B05144" w:rsidP="00E502F0">
      <w:pPr>
        <w:pStyle w:val="pindented"/>
      </w:pPr>
      <w:r>
        <w:tab/>
        <w:t xml:space="preserve">Password: </w:t>
      </w:r>
      <w:r>
        <w:tab/>
      </w:r>
      <w:proofErr w:type="spellStart"/>
      <w:r>
        <w:t>empow</w:t>
      </w:r>
      <w:proofErr w:type="spellEnd"/>
    </w:p>
    <w:p w14:paraId="443AE2DD" w14:textId="77777777" w:rsidR="00B05144" w:rsidRDefault="00B05144" w:rsidP="004E5860">
      <w:pPr>
        <w:pStyle w:val="pimg"/>
      </w:pPr>
      <w:r w:rsidRPr="00B05144">
        <w:lastRenderedPageBreak/>
        <w:drawing>
          <wp:inline distT="0" distB="0" distL="0" distR="0" wp14:anchorId="2C9C62CA" wp14:editId="0686B840">
            <wp:extent cx="3733800" cy="29718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530" w14:textId="77777777" w:rsidR="00AE57BA" w:rsidRDefault="00AE57BA" w:rsidP="00274745">
      <w:pPr>
        <w:pStyle w:val="ol2"/>
      </w:pPr>
      <w:r>
        <w:t>Enter the network settings to configure the IP address and assign a hostname</w:t>
      </w:r>
    </w:p>
    <w:p w14:paraId="473450B1" w14:textId="77777777" w:rsidR="00AE57BA" w:rsidRDefault="00AE57BA" w:rsidP="004E5860">
      <w:pPr>
        <w:pStyle w:val="pimg"/>
      </w:pPr>
      <w:r w:rsidRPr="00AE57BA">
        <w:drawing>
          <wp:inline distT="0" distB="0" distL="0" distR="0" wp14:anchorId="7957330F" wp14:editId="214EAF0D">
            <wp:extent cx="3771900" cy="3038475"/>
            <wp:effectExtent l="0" t="0" r="0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72B0" w14:textId="77777777" w:rsidR="00AE57BA" w:rsidRDefault="00AE57BA" w:rsidP="00E502F0">
      <w:pPr>
        <w:pStyle w:val="pindented"/>
      </w:pPr>
      <w:r>
        <w:t>If the network has DHCP service, the server will receive an IP address.</w:t>
      </w:r>
    </w:p>
    <w:p w14:paraId="00753D6D" w14:textId="4B81737A" w:rsidR="008A300D" w:rsidRDefault="00B10C68" w:rsidP="00CA28B3">
      <w:pPr>
        <w:pStyle w:val="pNote"/>
      </w:pPr>
      <w:r>
        <w:rPr>
          <w:rStyle w:val="IntenseEmphasis"/>
          <w:i/>
          <w:iCs/>
          <w:color w:val="auto"/>
          <w:lang w:val="en-US"/>
        </w:rPr>
        <w:t xml:space="preserve">Note: </w:t>
      </w:r>
      <w:r w:rsidR="00E502F0">
        <w:rPr>
          <w:rStyle w:val="IntenseEmphasis"/>
          <w:i/>
          <w:iCs/>
          <w:color w:val="auto"/>
          <w:lang w:val="en-US"/>
        </w:rPr>
        <w:t>for system stability, i</w:t>
      </w:r>
      <w:r>
        <w:rPr>
          <w:rStyle w:val="IntenseEmphasis"/>
          <w:i/>
          <w:iCs/>
          <w:color w:val="auto"/>
          <w:lang w:val="en-US"/>
        </w:rPr>
        <w:t>t is mandatory to a</w:t>
      </w:r>
      <w:proofErr w:type="spellStart"/>
      <w:r w:rsidR="00AE57BA" w:rsidRPr="004E5860">
        <w:rPr>
          <w:rStyle w:val="IntenseEmphasis"/>
          <w:i/>
          <w:iCs/>
          <w:color w:val="auto"/>
        </w:rPr>
        <w:t>ssi</w:t>
      </w:r>
      <w:proofErr w:type="spellEnd"/>
      <w:r>
        <w:rPr>
          <w:rStyle w:val="IntenseEmphasis"/>
          <w:i/>
          <w:iCs/>
          <w:color w:val="auto"/>
          <w:lang w:val="en-US"/>
        </w:rPr>
        <w:t>g</w:t>
      </w:r>
      <w:r w:rsidR="00AE57BA" w:rsidRPr="004E5860">
        <w:rPr>
          <w:rStyle w:val="IntenseEmphasis"/>
          <w:i/>
          <w:iCs/>
          <w:color w:val="auto"/>
        </w:rPr>
        <w:t>n a static IP address</w:t>
      </w:r>
      <w:r w:rsidR="00511923">
        <w:rPr>
          <w:rStyle w:val="IntenseEmphasis"/>
          <w:i/>
          <w:iCs/>
          <w:color w:val="auto"/>
          <w:lang w:val="en-US"/>
        </w:rPr>
        <w:t>,</w:t>
      </w:r>
      <w:r w:rsidR="00AE57BA" w:rsidRPr="004E5860">
        <w:rPr>
          <w:rStyle w:val="IntenseEmphasis"/>
          <w:i/>
          <w:iCs/>
          <w:color w:val="auto"/>
        </w:rPr>
        <w:t xml:space="preserve"> or bind the received address on the DHCP server side</w:t>
      </w:r>
    </w:p>
    <w:p w14:paraId="2CC23333" w14:textId="50A62C36" w:rsidR="00AA63A9" w:rsidRDefault="00AA63A9" w:rsidP="00E502F0">
      <w:pPr>
        <w:pStyle w:val="pindented"/>
      </w:pPr>
      <w:r>
        <w:t xml:space="preserve">Change the hostname </w:t>
      </w:r>
      <w:r w:rsidR="00CC22D6">
        <w:rPr>
          <w:lang w:val="en-US"/>
        </w:rPr>
        <w:t xml:space="preserve">to use </w:t>
      </w:r>
      <w:r>
        <w:t xml:space="preserve">the following convention – </w:t>
      </w:r>
      <w:proofErr w:type="spellStart"/>
      <w:r w:rsidRPr="00CC22D6">
        <w:rPr>
          <w:i/>
          <w:iCs/>
        </w:rPr>
        <w:t>customer_name</w:t>
      </w:r>
      <w:proofErr w:type="spellEnd"/>
      <w:r w:rsidRPr="00CC22D6">
        <w:rPr>
          <w:i/>
          <w:iCs/>
        </w:rPr>
        <w:t>-service</w:t>
      </w:r>
    </w:p>
    <w:p w14:paraId="0A9324A8" w14:textId="42EBC16D" w:rsidR="00BB33AC" w:rsidRDefault="00AA63A9" w:rsidP="0048363B">
      <w:pPr>
        <w:pStyle w:val="pindented"/>
      </w:pPr>
      <w:r>
        <w:t xml:space="preserve">e.g. </w:t>
      </w:r>
      <w:r w:rsidRPr="008246E5">
        <w:rPr>
          <w:rStyle w:val="IntenseEmphasis"/>
          <w:rFonts w:ascii="Lato" w:hAnsi="Lato"/>
          <w:i w:val="0"/>
          <w:iCs w:val="0"/>
          <w:color w:val="404040"/>
        </w:rPr>
        <w:t>customer</w:t>
      </w:r>
      <w:r w:rsidR="00E502F0">
        <w:rPr>
          <w:rStyle w:val="IntenseEmphasis"/>
          <w:rFonts w:ascii="Lato" w:hAnsi="Lato"/>
          <w:i w:val="0"/>
          <w:iCs w:val="0"/>
          <w:color w:val="404040"/>
          <w:lang w:val="en-US"/>
        </w:rPr>
        <w:t>_x</w:t>
      </w:r>
      <w:r>
        <w:t>-</w:t>
      </w:r>
      <w:proofErr w:type="spellStart"/>
      <w:r>
        <w:t>cassandra</w:t>
      </w:r>
      <w:proofErr w:type="spellEnd"/>
      <w:r w:rsidR="0048363B">
        <w:rPr>
          <w:lang w:val="en-US"/>
        </w:rPr>
        <w:t>.</w:t>
      </w:r>
      <w:r>
        <w:t xml:space="preserve"> </w:t>
      </w:r>
    </w:p>
    <w:p w14:paraId="6389F1F6" w14:textId="0723B49A" w:rsidR="00AA63A9" w:rsidRPr="00511923" w:rsidRDefault="00B10C68" w:rsidP="00CA28B3">
      <w:pPr>
        <w:pStyle w:val="pNote"/>
        <w:rPr>
          <w:lang w:val="en-US"/>
        </w:rPr>
      </w:pPr>
      <w:r>
        <w:t>Note</w:t>
      </w:r>
      <w:r>
        <w:rPr>
          <w:lang w:val="en-US"/>
        </w:rPr>
        <w:t>:</w:t>
      </w:r>
      <w:r w:rsidR="00501E83" w:rsidRPr="004E5860">
        <w:t xml:space="preserve"> the hostname will change only after the machine</w:t>
      </w:r>
      <w:r w:rsidR="00511923">
        <w:rPr>
          <w:lang w:val="en-US"/>
        </w:rPr>
        <w:t xml:space="preserve"> is rebooted</w:t>
      </w:r>
    </w:p>
    <w:p w14:paraId="3E144747" w14:textId="77777777" w:rsidR="00BB33AC" w:rsidRDefault="00BB33AC" w:rsidP="00274745">
      <w:pPr>
        <w:pStyle w:val="ol2"/>
      </w:pPr>
      <w:r>
        <w:lastRenderedPageBreak/>
        <w:t xml:space="preserve">In the main menu, select </w:t>
      </w:r>
      <w:r w:rsidR="00E502F0" w:rsidRPr="00E502F0">
        <w:rPr>
          <w:b/>
          <w:bCs/>
          <w:lang w:val="en-US"/>
        </w:rPr>
        <w:t>C</w:t>
      </w:r>
      <w:r w:rsidRPr="00E502F0">
        <w:rPr>
          <w:b/>
          <w:bCs/>
        </w:rPr>
        <w:t>heck service health</w:t>
      </w:r>
      <w:r>
        <w:t xml:space="preserve"> to validate that Cassandra is up and running</w:t>
      </w:r>
      <w:r w:rsidR="00060F4B">
        <w:rPr>
          <w:lang w:val="en-US"/>
        </w:rPr>
        <w:t xml:space="preserve">. If there is a problem, </w:t>
      </w:r>
      <w:r>
        <w:t>the reason should appear.</w:t>
      </w:r>
    </w:p>
    <w:p w14:paraId="2AFF51A0" w14:textId="6C1877F7" w:rsidR="00BB33AC" w:rsidRDefault="00BB33AC" w:rsidP="004E5860">
      <w:pPr>
        <w:pStyle w:val="pimg"/>
      </w:pPr>
      <w:r>
        <w:drawing>
          <wp:inline distT="0" distB="0" distL="0" distR="0" wp14:anchorId="629E4F13" wp14:editId="6E4C856F">
            <wp:extent cx="3657600" cy="190500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246A" w14:textId="009F162C" w:rsidR="00CA28B3" w:rsidRPr="00CA28B3" w:rsidRDefault="00CA28B3" w:rsidP="00CA28B3">
      <w:pPr>
        <w:pStyle w:val="pindented"/>
        <w:rPr>
          <w:lang w:val="en-US"/>
        </w:rPr>
      </w:pPr>
      <w:r>
        <w:rPr>
          <w:lang w:val="en-US"/>
        </w:rPr>
        <w:t>While the test is in progress, this will be shown:</w:t>
      </w:r>
    </w:p>
    <w:p w14:paraId="28B6A20D" w14:textId="01738F30" w:rsidR="00CA28B3" w:rsidRDefault="00BB33AC" w:rsidP="004E5860">
      <w:pPr>
        <w:pStyle w:val="pimg"/>
        <w:rPr>
          <w:color w:val="CC3399"/>
        </w:rPr>
      </w:pPr>
      <w:r w:rsidRPr="00BB33AC">
        <w:drawing>
          <wp:inline distT="0" distB="0" distL="0" distR="0" wp14:anchorId="08A7E4FF" wp14:editId="2C08ACE1">
            <wp:extent cx="4552950" cy="120015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DC55" w14:textId="7FA00806" w:rsidR="00CA28B3" w:rsidRPr="00CA28B3" w:rsidRDefault="00CA28B3" w:rsidP="00CA28B3">
      <w:pPr>
        <w:pStyle w:val="pindented"/>
        <w:rPr>
          <w:lang w:val="en-US"/>
        </w:rPr>
      </w:pPr>
      <w:r>
        <w:rPr>
          <w:lang w:val="en-US"/>
        </w:rPr>
        <w:t>When completed, the result will be shown:</w:t>
      </w:r>
    </w:p>
    <w:p w14:paraId="1FEB3102" w14:textId="72224B7B" w:rsidR="00BB33AC" w:rsidRDefault="00BB33AC" w:rsidP="004E5860">
      <w:pPr>
        <w:pStyle w:val="pimg"/>
        <w:rPr>
          <w:color w:val="CC3399"/>
        </w:rPr>
      </w:pPr>
      <w:r w:rsidRPr="00BB33AC">
        <w:drawing>
          <wp:inline distT="0" distB="0" distL="0" distR="0" wp14:anchorId="63DD0DF3" wp14:editId="7904C388">
            <wp:extent cx="4564574" cy="1105759"/>
            <wp:effectExtent l="0" t="0" r="762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021" cy="11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CF19" w14:textId="77777777" w:rsidR="0075341E" w:rsidRDefault="0075341E" w:rsidP="00F04B9A">
      <w:pPr>
        <w:pStyle w:val="h2nobreak"/>
      </w:pPr>
      <w:bookmarkStart w:id="10" w:name="_Toc529432834"/>
      <w:r>
        <w:lastRenderedPageBreak/>
        <w:t>Forensics Server</w:t>
      </w:r>
      <w:bookmarkEnd w:id="10"/>
    </w:p>
    <w:p w14:paraId="219CBD3D" w14:textId="71A6EAFC" w:rsidR="0075341E" w:rsidRDefault="0075341E" w:rsidP="00512D96">
      <w:pPr>
        <w:pStyle w:val="h3"/>
      </w:pPr>
      <w:r>
        <w:t xml:space="preserve">Deploy the image using </w:t>
      </w:r>
      <w:r w:rsidR="00511923">
        <w:rPr>
          <w:lang w:val="en-US"/>
        </w:rPr>
        <w:t xml:space="preserve">the </w:t>
      </w:r>
      <w:r>
        <w:t>vSphere client</w:t>
      </w:r>
    </w:p>
    <w:p w14:paraId="151487C2" w14:textId="6ED4BC35" w:rsidR="0075341E" w:rsidRDefault="00060F4B" w:rsidP="00274745">
      <w:pPr>
        <w:pStyle w:val="ol2"/>
        <w:numPr>
          <w:ilvl w:val="0"/>
          <w:numId w:val="6"/>
        </w:numPr>
      </w:pPr>
      <w:r w:rsidRPr="00274745">
        <w:rPr>
          <w:lang w:val="en-US"/>
        </w:rPr>
        <w:t xml:space="preserve">In the vSphere client, navigate </w:t>
      </w:r>
      <w:r w:rsidR="0075341E">
        <w:t xml:space="preserve">to </w:t>
      </w:r>
      <w:r w:rsidR="0075341E" w:rsidRPr="00274745">
        <w:rPr>
          <w:b/>
          <w:bCs/>
        </w:rPr>
        <w:t xml:space="preserve">File &gt; Deploy OVF </w:t>
      </w:r>
      <w:r w:rsidR="00511923" w:rsidRPr="00274745">
        <w:rPr>
          <w:b/>
          <w:bCs/>
          <w:lang w:val="en-US"/>
        </w:rPr>
        <w:t>T</w:t>
      </w:r>
      <w:proofErr w:type="spellStart"/>
      <w:r w:rsidR="0075341E" w:rsidRPr="00274745">
        <w:rPr>
          <w:b/>
          <w:bCs/>
        </w:rPr>
        <w:t>emplate</w:t>
      </w:r>
      <w:proofErr w:type="spellEnd"/>
      <w:r w:rsidR="0075341E" w:rsidRPr="00274745">
        <w:rPr>
          <w:b/>
          <w:bCs/>
        </w:rPr>
        <w:t>…</w:t>
      </w:r>
    </w:p>
    <w:p w14:paraId="27BDDA0C" w14:textId="77777777" w:rsidR="0075341E" w:rsidRDefault="00060F4B" w:rsidP="00274745">
      <w:pPr>
        <w:pStyle w:val="ol2"/>
      </w:pPr>
      <w:r>
        <w:rPr>
          <w:lang w:val="en-US"/>
        </w:rPr>
        <w:t xml:space="preserve">Enter the </w:t>
      </w:r>
      <w:proofErr w:type="spellStart"/>
      <w:r w:rsidR="0075341E">
        <w:t>empow-forensics.ova</w:t>
      </w:r>
      <w:proofErr w:type="spellEnd"/>
      <w:r w:rsidR="0075341E">
        <w:t xml:space="preserve"> file location.</w:t>
      </w:r>
    </w:p>
    <w:p w14:paraId="3962D4D4" w14:textId="77777777" w:rsidR="0075341E" w:rsidRDefault="0075341E" w:rsidP="006E1B98">
      <w:pPr>
        <w:pStyle w:val="pimg"/>
      </w:pPr>
      <w:r w:rsidRPr="006E1B98">
        <w:drawing>
          <wp:inline distT="0" distB="0" distL="0" distR="0" wp14:anchorId="15E72560" wp14:editId="7A8164F1">
            <wp:extent cx="4549775" cy="4363626"/>
            <wp:effectExtent l="19050" t="19050" r="22225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863" cy="437521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B9405" w14:textId="0D765115" w:rsidR="0075341E" w:rsidRDefault="0075341E" w:rsidP="00274745">
      <w:pPr>
        <w:pStyle w:val="ol2"/>
      </w:pPr>
      <w:r>
        <w:lastRenderedPageBreak/>
        <w:t>Choose a storage provisioning method</w:t>
      </w:r>
      <w:r w:rsidR="00060F4B">
        <w:rPr>
          <w:lang w:val="en-US"/>
        </w:rPr>
        <w:t xml:space="preserve"> from the same options as for the Cassandra server (in the previous section).</w:t>
      </w:r>
      <w:r w:rsidR="00511923">
        <w:rPr>
          <w:lang w:val="en-US"/>
        </w:rPr>
        <w:t xml:space="preserve"> We recommend the </w:t>
      </w:r>
      <w:r w:rsidR="00511923" w:rsidRPr="00C95B0B">
        <w:rPr>
          <w:i/>
          <w:iCs/>
          <w:lang w:val="en-US"/>
        </w:rPr>
        <w:t xml:space="preserve">Thick provision Lazy Zeroed </w:t>
      </w:r>
      <w:r w:rsidR="00511923">
        <w:rPr>
          <w:lang w:val="en-US"/>
        </w:rPr>
        <w:t>option.</w:t>
      </w:r>
    </w:p>
    <w:p w14:paraId="48BA56D6" w14:textId="77777777" w:rsidR="0075341E" w:rsidRDefault="0075341E" w:rsidP="004E5860">
      <w:pPr>
        <w:pStyle w:val="pimg"/>
      </w:pPr>
      <w:r w:rsidRPr="00FE171E">
        <w:drawing>
          <wp:inline distT="0" distB="0" distL="0" distR="0" wp14:anchorId="6CBD5C78" wp14:editId="2387B952">
            <wp:extent cx="5229225" cy="2254051"/>
            <wp:effectExtent l="19050" t="19050" r="952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367" cy="22687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A23379" w14:textId="77777777" w:rsidR="0075341E" w:rsidRDefault="0075341E" w:rsidP="00274745">
      <w:pPr>
        <w:pStyle w:val="ol2"/>
      </w:pPr>
      <w:r>
        <w:t>Assign the machine to the management network.</w:t>
      </w:r>
    </w:p>
    <w:p w14:paraId="7C9D79BA" w14:textId="77777777" w:rsidR="0075341E" w:rsidRDefault="0075341E" w:rsidP="004E5860">
      <w:pPr>
        <w:pStyle w:val="pimg"/>
      </w:pPr>
      <w:r w:rsidRPr="00370E9A">
        <w:drawing>
          <wp:inline distT="0" distB="0" distL="0" distR="0" wp14:anchorId="5DC9AB91" wp14:editId="4BA42C6E">
            <wp:extent cx="5019675" cy="2345643"/>
            <wp:effectExtent l="19050" t="19050" r="952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268" cy="235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FCCE59" w14:textId="77777777" w:rsidR="0075341E" w:rsidRDefault="0075341E" w:rsidP="00274745">
      <w:pPr>
        <w:pStyle w:val="ol2"/>
      </w:pPr>
      <w:r>
        <w:t xml:space="preserve">After the image is uploaded, edit </w:t>
      </w:r>
      <w:r w:rsidR="00060F4B">
        <w:rPr>
          <w:lang w:val="en-US"/>
        </w:rPr>
        <w:t xml:space="preserve">the </w:t>
      </w:r>
      <w:r>
        <w:t xml:space="preserve">virtual machine settings to adjust the amount of memory and </w:t>
      </w:r>
      <w:r w:rsidR="00060F4B">
        <w:rPr>
          <w:lang w:val="en-US"/>
        </w:rPr>
        <w:t xml:space="preserve">the number of </w:t>
      </w:r>
      <w:r>
        <w:t>CPU cores, based on the sizing calculator results, and add additional disk to expand the memory, if required.</w:t>
      </w:r>
    </w:p>
    <w:p w14:paraId="64DA8C63" w14:textId="614C163A" w:rsidR="0075341E" w:rsidRDefault="0075341E" w:rsidP="00511923">
      <w:pPr>
        <w:pStyle w:val="ListParagraph"/>
      </w:pPr>
      <w:r>
        <w:t>The image comes with a 100GBytes hard disk.</w:t>
      </w:r>
    </w:p>
    <w:p w14:paraId="2F4892D9" w14:textId="77777777" w:rsidR="0075341E" w:rsidRDefault="0075341E" w:rsidP="004E5860">
      <w:pPr>
        <w:pStyle w:val="pimg"/>
      </w:pPr>
      <w:r w:rsidRPr="00B05144">
        <w:lastRenderedPageBreak/>
        <w:drawing>
          <wp:inline distT="0" distB="0" distL="0" distR="0" wp14:anchorId="2DCDAF01" wp14:editId="6C047144">
            <wp:extent cx="6115050" cy="2127885"/>
            <wp:effectExtent l="19050" t="19050" r="1905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27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36635B" w14:textId="77777777" w:rsidR="0075341E" w:rsidRDefault="0075341E" w:rsidP="00512D96">
      <w:pPr>
        <w:pStyle w:val="h3"/>
      </w:pPr>
      <w:r>
        <w:t>Initial configuration</w:t>
      </w:r>
    </w:p>
    <w:p w14:paraId="578E4956" w14:textId="77777777" w:rsidR="0075341E" w:rsidRPr="00AE57BA" w:rsidRDefault="0075341E" w:rsidP="00274745">
      <w:pPr>
        <w:pStyle w:val="ol2"/>
        <w:numPr>
          <w:ilvl w:val="0"/>
          <w:numId w:val="7"/>
        </w:numPr>
      </w:pPr>
      <w:r>
        <w:t xml:space="preserve">Launch the virtual machine, open console and wait for </w:t>
      </w:r>
      <w:r w:rsidR="00060F4B" w:rsidRPr="00274745">
        <w:rPr>
          <w:lang w:val="en-US"/>
        </w:rPr>
        <w:t xml:space="preserve">the </w:t>
      </w:r>
      <w:r>
        <w:t>login prompt.</w:t>
      </w:r>
    </w:p>
    <w:p w14:paraId="08A059B0" w14:textId="5B5F659A" w:rsidR="0075341E" w:rsidRDefault="0075341E" w:rsidP="00511923">
      <w:pPr>
        <w:pStyle w:val="ListParagraph"/>
      </w:pPr>
      <w:r>
        <w:t>Use the</w:t>
      </w:r>
      <w:r w:rsidR="00511923">
        <w:rPr>
          <w:lang w:val="en-US"/>
        </w:rPr>
        <w:t>se</w:t>
      </w:r>
      <w:r>
        <w:t xml:space="preserve"> credential</w:t>
      </w:r>
      <w:r w:rsidR="00060F4B">
        <w:rPr>
          <w:lang w:val="en-US"/>
        </w:rPr>
        <w:t>s</w:t>
      </w:r>
      <w:r>
        <w:t xml:space="preserve"> to log in:</w:t>
      </w:r>
    </w:p>
    <w:p w14:paraId="0A9D6891" w14:textId="77777777" w:rsidR="0075341E" w:rsidRDefault="0075341E" w:rsidP="00060F4B">
      <w:pPr>
        <w:pStyle w:val="pindented"/>
      </w:pPr>
      <w:r>
        <w:tab/>
        <w:t xml:space="preserve">Username: </w:t>
      </w:r>
      <w:r>
        <w:tab/>
        <w:t>admin</w:t>
      </w:r>
    </w:p>
    <w:p w14:paraId="53C13BEC" w14:textId="77777777" w:rsidR="0075341E" w:rsidRDefault="0075341E" w:rsidP="00060F4B">
      <w:pPr>
        <w:pStyle w:val="pindented"/>
      </w:pPr>
      <w:r>
        <w:tab/>
        <w:t xml:space="preserve">Password: </w:t>
      </w:r>
      <w:r>
        <w:tab/>
      </w:r>
      <w:proofErr w:type="spellStart"/>
      <w:r>
        <w:t>empow</w:t>
      </w:r>
      <w:proofErr w:type="spellEnd"/>
    </w:p>
    <w:p w14:paraId="37249DE2" w14:textId="77777777" w:rsidR="0075341E" w:rsidRDefault="0075341E" w:rsidP="004E5860">
      <w:pPr>
        <w:pStyle w:val="pimg"/>
      </w:pPr>
      <w:r>
        <w:drawing>
          <wp:inline distT="0" distB="0" distL="0" distR="0" wp14:anchorId="3D62705E" wp14:editId="047D9188">
            <wp:extent cx="3800475" cy="3009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E1F9" w14:textId="77777777" w:rsidR="0075341E" w:rsidRDefault="0075341E" w:rsidP="00274745">
      <w:pPr>
        <w:pStyle w:val="ol2"/>
      </w:pPr>
      <w:r>
        <w:lastRenderedPageBreak/>
        <w:t>Enter the network settings to configure the IP address and assign a hostname</w:t>
      </w:r>
      <w:r w:rsidR="00060F4B">
        <w:rPr>
          <w:lang w:val="en-US"/>
        </w:rPr>
        <w:t>.</w:t>
      </w:r>
    </w:p>
    <w:p w14:paraId="3C9BFCF3" w14:textId="77777777" w:rsidR="0075341E" w:rsidRDefault="0075341E" w:rsidP="004E5860">
      <w:pPr>
        <w:pStyle w:val="pimg"/>
      </w:pPr>
      <w:r>
        <w:drawing>
          <wp:inline distT="0" distB="0" distL="0" distR="0" wp14:anchorId="6044B78A" wp14:editId="47421E9F">
            <wp:extent cx="3800475" cy="3038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DAE8" w14:textId="77777777" w:rsidR="0075341E" w:rsidRDefault="0075341E" w:rsidP="00E502F0">
      <w:pPr>
        <w:pStyle w:val="pindented"/>
      </w:pPr>
      <w:r>
        <w:t>If the network has DHCP service, the server will receive an IP address.</w:t>
      </w:r>
    </w:p>
    <w:p w14:paraId="3EB6AAAF" w14:textId="338AF5E7" w:rsidR="008A300D" w:rsidRDefault="00B10C68" w:rsidP="00CA28B3">
      <w:pPr>
        <w:pStyle w:val="pNote"/>
      </w:pPr>
      <w:r>
        <w:rPr>
          <w:lang w:val="en-US"/>
        </w:rPr>
        <w:t xml:space="preserve">Note: </w:t>
      </w:r>
      <w:r w:rsidR="0048363B" w:rsidRPr="004E5860">
        <w:t>for system stability</w:t>
      </w:r>
      <w:r w:rsidR="0048363B">
        <w:rPr>
          <w:lang w:val="en-US"/>
        </w:rPr>
        <w:t>,</w:t>
      </w:r>
      <w:r w:rsidR="0048363B" w:rsidRPr="004E5860">
        <w:t xml:space="preserve"> </w:t>
      </w:r>
      <w:r>
        <w:rPr>
          <w:lang w:val="en-US"/>
        </w:rPr>
        <w:t xml:space="preserve">it is </w:t>
      </w:r>
      <w:r w:rsidRPr="004E5860">
        <w:t xml:space="preserve">mandatory </w:t>
      </w:r>
      <w:r>
        <w:rPr>
          <w:lang w:val="en-US"/>
        </w:rPr>
        <w:t>to a</w:t>
      </w:r>
      <w:proofErr w:type="spellStart"/>
      <w:r w:rsidR="0075341E" w:rsidRPr="004E5860">
        <w:t>ssign</w:t>
      </w:r>
      <w:proofErr w:type="spellEnd"/>
      <w:r w:rsidR="0075341E" w:rsidRPr="004E5860">
        <w:t xml:space="preserve"> a static IP address</w:t>
      </w:r>
      <w:r w:rsidR="00274745">
        <w:rPr>
          <w:lang w:val="en-US"/>
        </w:rPr>
        <w:t xml:space="preserve">, </w:t>
      </w:r>
      <w:r w:rsidR="0075341E" w:rsidRPr="004E5860">
        <w:t>or bind the received address on the DHCP server side</w:t>
      </w:r>
      <w:r w:rsidR="0048363B">
        <w:rPr>
          <w:lang w:val="en-US"/>
        </w:rPr>
        <w:t>.</w:t>
      </w:r>
    </w:p>
    <w:p w14:paraId="00BED963" w14:textId="7430E605" w:rsidR="00AA63A9" w:rsidRPr="00CC22D6" w:rsidRDefault="00AA63A9" w:rsidP="00E502F0">
      <w:pPr>
        <w:pStyle w:val="pindented"/>
        <w:rPr>
          <w:i/>
          <w:iCs/>
        </w:rPr>
      </w:pPr>
      <w:r>
        <w:t xml:space="preserve">Change the hostname </w:t>
      </w:r>
      <w:r w:rsidR="00CC22D6">
        <w:rPr>
          <w:lang w:val="en-US"/>
        </w:rPr>
        <w:t xml:space="preserve">to use </w:t>
      </w:r>
      <w:r>
        <w:t xml:space="preserve">the following convention – </w:t>
      </w:r>
      <w:proofErr w:type="spellStart"/>
      <w:r w:rsidRPr="00CC22D6">
        <w:rPr>
          <w:i/>
          <w:iCs/>
        </w:rPr>
        <w:t>customer_name</w:t>
      </w:r>
      <w:proofErr w:type="spellEnd"/>
      <w:r w:rsidRPr="00CC22D6">
        <w:rPr>
          <w:i/>
          <w:iCs/>
        </w:rPr>
        <w:t>-service</w:t>
      </w:r>
    </w:p>
    <w:p w14:paraId="6FE34B4E" w14:textId="453D4DEB" w:rsidR="00AA63A9" w:rsidRDefault="00AA63A9" w:rsidP="0048363B">
      <w:pPr>
        <w:pStyle w:val="pindented"/>
      </w:pPr>
      <w:r>
        <w:t xml:space="preserve">e.g. </w:t>
      </w:r>
      <w:proofErr w:type="spellStart"/>
      <w:r w:rsidR="00060F4B">
        <w:rPr>
          <w:lang w:val="en-US"/>
        </w:rPr>
        <w:t>customer_x</w:t>
      </w:r>
      <w:proofErr w:type="spellEnd"/>
      <w:r w:rsidR="00060F4B">
        <w:rPr>
          <w:lang w:val="en-US"/>
        </w:rPr>
        <w:t>-</w:t>
      </w:r>
      <w:r>
        <w:t>forensics</w:t>
      </w:r>
      <w:r w:rsidR="0048363B">
        <w:rPr>
          <w:lang w:val="en-US"/>
        </w:rPr>
        <w:t>.</w:t>
      </w:r>
    </w:p>
    <w:p w14:paraId="7DCCDCEA" w14:textId="5C9B1318" w:rsidR="0075341E" w:rsidRPr="00274745" w:rsidRDefault="00B10C68" w:rsidP="004E5860">
      <w:pPr>
        <w:pStyle w:val="pNote"/>
        <w:rPr>
          <w:lang w:val="en-US"/>
        </w:rPr>
      </w:pPr>
      <w:r>
        <w:t>Note</w:t>
      </w:r>
      <w:r>
        <w:rPr>
          <w:lang w:val="en-US"/>
        </w:rPr>
        <w:t xml:space="preserve">: </w:t>
      </w:r>
      <w:r w:rsidR="00501E83" w:rsidRPr="004E5860">
        <w:t>the hostname will change only after the machine</w:t>
      </w:r>
      <w:r w:rsidR="00274745">
        <w:rPr>
          <w:lang w:val="en-US"/>
        </w:rPr>
        <w:t xml:space="preserve"> is rebooted</w:t>
      </w:r>
    </w:p>
    <w:p w14:paraId="7EE85D9C" w14:textId="77777777" w:rsidR="0075341E" w:rsidRDefault="0075341E" w:rsidP="00274745">
      <w:pPr>
        <w:pStyle w:val="ol2"/>
      </w:pPr>
      <w:r>
        <w:t xml:space="preserve">In the main menu, select </w:t>
      </w:r>
      <w:r w:rsidR="00060F4B" w:rsidRPr="00060F4B">
        <w:rPr>
          <w:b/>
          <w:bCs/>
          <w:lang w:val="en-US"/>
        </w:rPr>
        <w:t>C</w:t>
      </w:r>
      <w:r w:rsidRPr="00060F4B">
        <w:rPr>
          <w:b/>
          <w:bCs/>
        </w:rPr>
        <w:t>heck service health</w:t>
      </w:r>
      <w:r>
        <w:t xml:space="preserve"> to </w:t>
      </w:r>
      <w:r w:rsidR="00060F4B">
        <w:rPr>
          <w:lang w:val="en-US"/>
        </w:rPr>
        <w:t xml:space="preserve">verify </w:t>
      </w:r>
      <w:r>
        <w:t>that Elasticsearch is up and running</w:t>
      </w:r>
      <w:r w:rsidR="00060F4B">
        <w:rPr>
          <w:lang w:val="en-US"/>
        </w:rPr>
        <w:t>. If there is a problem</w:t>
      </w:r>
      <w:r>
        <w:t xml:space="preserve"> the reason should appear.</w:t>
      </w:r>
    </w:p>
    <w:p w14:paraId="73C4B0D7" w14:textId="578D6A43" w:rsidR="0075341E" w:rsidRDefault="0075341E" w:rsidP="00CA28B3">
      <w:pPr>
        <w:pStyle w:val="pimg"/>
      </w:pPr>
      <w:r>
        <w:drawing>
          <wp:inline distT="0" distB="0" distL="0" distR="0" wp14:anchorId="4E9D8C68" wp14:editId="0D205909">
            <wp:extent cx="3657600" cy="190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1CEF" w14:textId="77777777" w:rsidR="00DB06CF" w:rsidRPr="009744D6" w:rsidRDefault="00DB06CF" w:rsidP="00F04B9A">
      <w:pPr>
        <w:pStyle w:val="h2nobreak"/>
      </w:pPr>
      <w:bookmarkStart w:id="11" w:name="_Toc524595272"/>
      <w:bookmarkStart w:id="12" w:name="_Toc524595273"/>
      <w:bookmarkStart w:id="13" w:name="_Toc524595275"/>
      <w:bookmarkStart w:id="14" w:name="_Toc524595276"/>
      <w:bookmarkStart w:id="15" w:name="_Toc524595278"/>
      <w:bookmarkStart w:id="16" w:name="_Toc524595282"/>
      <w:bookmarkStart w:id="17" w:name="_Toc524595284"/>
      <w:bookmarkStart w:id="18" w:name="_Toc524595285"/>
      <w:bookmarkStart w:id="19" w:name="_Toc524595287"/>
      <w:bookmarkStart w:id="20" w:name="_Toc524595288"/>
      <w:bookmarkStart w:id="21" w:name="_Toc524595291"/>
      <w:bookmarkStart w:id="22" w:name="_Toc524595292"/>
      <w:bookmarkStart w:id="23" w:name="_Toc524595293"/>
      <w:bookmarkStart w:id="24" w:name="_Toc524595294"/>
      <w:bookmarkStart w:id="25" w:name="_Toc524595295"/>
      <w:bookmarkStart w:id="26" w:name="_Toc524595297"/>
      <w:bookmarkStart w:id="27" w:name="_Toc524595301"/>
      <w:bookmarkStart w:id="28" w:name="_Toc524595302"/>
      <w:bookmarkStart w:id="29" w:name="_Toc524595304"/>
      <w:bookmarkStart w:id="30" w:name="_Toc524595307"/>
      <w:bookmarkStart w:id="31" w:name="_Toc524595308"/>
      <w:bookmarkStart w:id="32" w:name="_Toc524595309"/>
      <w:bookmarkStart w:id="33" w:name="_Toc524595310"/>
      <w:bookmarkStart w:id="34" w:name="_Toc524595312"/>
      <w:bookmarkStart w:id="35" w:name="_Toc524595313"/>
      <w:bookmarkStart w:id="36" w:name="_Toc529432835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>
        <w:lastRenderedPageBreak/>
        <w:t>Security Stack (SST) Server</w:t>
      </w:r>
      <w:bookmarkEnd w:id="36"/>
    </w:p>
    <w:p w14:paraId="39C3EFB1" w14:textId="77777777" w:rsidR="00DB06CF" w:rsidRDefault="00DB06CF" w:rsidP="00512D96">
      <w:pPr>
        <w:pStyle w:val="h3"/>
      </w:pPr>
      <w:r>
        <w:t>Deploy the image using vSphere client</w:t>
      </w:r>
    </w:p>
    <w:p w14:paraId="2CCF1E50" w14:textId="45963DA8" w:rsidR="00DB06CF" w:rsidRDefault="00060F4B" w:rsidP="00274745">
      <w:pPr>
        <w:pStyle w:val="ol2"/>
        <w:numPr>
          <w:ilvl w:val="0"/>
          <w:numId w:val="8"/>
        </w:numPr>
      </w:pPr>
      <w:r w:rsidRPr="00274745">
        <w:rPr>
          <w:lang w:val="en-US"/>
        </w:rPr>
        <w:t xml:space="preserve">In the vSphere client, navigate to </w:t>
      </w:r>
      <w:r w:rsidR="00DB06CF" w:rsidRPr="00274745">
        <w:rPr>
          <w:b/>
          <w:bCs/>
        </w:rPr>
        <w:t xml:space="preserve">File &gt; Deploy OVF </w:t>
      </w:r>
      <w:r w:rsidR="00274745" w:rsidRPr="00274745">
        <w:rPr>
          <w:b/>
          <w:bCs/>
          <w:lang w:val="en-US"/>
        </w:rPr>
        <w:t>T</w:t>
      </w:r>
      <w:proofErr w:type="spellStart"/>
      <w:r w:rsidR="00DB06CF" w:rsidRPr="00274745">
        <w:rPr>
          <w:b/>
          <w:bCs/>
        </w:rPr>
        <w:t>emplate</w:t>
      </w:r>
      <w:proofErr w:type="spellEnd"/>
      <w:r w:rsidR="00DB06CF" w:rsidRPr="00274745">
        <w:rPr>
          <w:b/>
          <w:bCs/>
        </w:rPr>
        <w:t>…</w:t>
      </w:r>
    </w:p>
    <w:p w14:paraId="57FA42EF" w14:textId="77777777" w:rsidR="00DB06CF" w:rsidRDefault="00060F4B" w:rsidP="00274745">
      <w:pPr>
        <w:pStyle w:val="ol2"/>
      </w:pPr>
      <w:r>
        <w:rPr>
          <w:lang w:val="en-US"/>
        </w:rPr>
        <w:t xml:space="preserve">Enter the </w:t>
      </w:r>
      <w:proofErr w:type="spellStart"/>
      <w:r w:rsidR="00DB06CF">
        <w:t>empow-</w:t>
      </w:r>
      <w:r w:rsidR="009744D6">
        <w:t>sst</w:t>
      </w:r>
      <w:r w:rsidR="00DB06CF">
        <w:t>.ova</w:t>
      </w:r>
      <w:proofErr w:type="spellEnd"/>
      <w:r w:rsidR="00DB06CF">
        <w:t xml:space="preserve"> file location.</w:t>
      </w:r>
    </w:p>
    <w:p w14:paraId="36E6AA82" w14:textId="77777777" w:rsidR="00DB06CF" w:rsidRPr="009744D6" w:rsidRDefault="009744D6" w:rsidP="004E5860">
      <w:pPr>
        <w:pStyle w:val="pimg"/>
      </w:pPr>
      <w:r>
        <w:drawing>
          <wp:inline distT="0" distB="0" distL="0" distR="0" wp14:anchorId="27625BB0" wp14:editId="40933134">
            <wp:extent cx="4438650" cy="4244142"/>
            <wp:effectExtent l="19050" t="19050" r="19050" b="2349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30" cy="42465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B1B2BC" w14:textId="6326CDCE" w:rsidR="00DB06CF" w:rsidRDefault="00DB06CF" w:rsidP="00274745">
      <w:pPr>
        <w:pStyle w:val="ol2"/>
      </w:pPr>
      <w:r>
        <w:t>Choose a storage provisioning method</w:t>
      </w:r>
      <w:r w:rsidR="00060F4B" w:rsidRPr="00060F4B">
        <w:rPr>
          <w:lang w:val="en-US"/>
        </w:rPr>
        <w:t>, as for the Cassandra and Forensics servers.</w:t>
      </w:r>
    </w:p>
    <w:p w14:paraId="1E22C26C" w14:textId="77777777" w:rsidR="00DB06CF" w:rsidRDefault="00DB06CF" w:rsidP="004E5860">
      <w:pPr>
        <w:pStyle w:val="pimg"/>
      </w:pPr>
      <w:r w:rsidRPr="00FE171E">
        <w:drawing>
          <wp:inline distT="0" distB="0" distL="0" distR="0" wp14:anchorId="348EA269" wp14:editId="4742F5A1">
            <wp:extent cx="5229225" cy="2254051"/>
            <wp:effectExtent l="19050" t="19050" r="9525" b="1333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367" cy="22687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8960D5" w14:textId="77777777" w:rsidR="00DB06CF" w:rsidRDefault="00DB06CF" w:rsidP="00274745">
      <w:pPr>
        <w:pStyle w:val="ol2"/>
      </w:pPr>
      <w:r>
        <w:lastRenderedPageBreak/>
        <w:t>Assign the machine to the management network.</w:t>
      </w:r>
    </w:p>
    <w:p w14:paraId="4F549CAD" w14:textId="77777777" w:rsidR="00DB06CF" w:rsidRDefault="00DB06CF" w:rsidP="004E5860">
      <w:pPr>
        <w:pStyle w:val="pimg"/>
      </w:pPr>
      <w:r w:rsidRPr="00370E9A">
        <w:drawing>
          <wp:inline distT="0" distB="0" distL="0" distR="0" wp14:anchorId="23833A20" wp14:editId="336DAFD1">
            <wp:extent cx="5019675" cy="2345643"/>
            <wp:effectExtent l="19050" t="19050" r="9525" b="1714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268" cy="2351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1764E" w14:textId="4B2E3939" w:rsidR="00DB06CF" w:rsidRDefault="00DB06CF" w:rsidP="00274745">
      <w:pPr>
        <w:pStyle w:val="ol2"/>
      </w:pPr>
      <w:r>
        <w:t xml:space="preserve">After the image is uploaded, edit virtual machine settings to adjust the amount of memory and </w:t>
      </w:r>
      <w:r w:rsidR="00060F4B">
        <w:rPr>
          <w:lang w:val="en-US"/>
        </w:rPr>
        <w:t xml:space="preserve">the number of </w:t>
      </w:r>
      <w:r>
        <w:t>CPU cores, based on the sizing calculator results, and add additional disk to expand the memory, if required.</w:t>
      </w:r>
    </w:p>
    <w:p w14:paraId="2CDAA868" w14:textId="3119BF22" w:rsidR="00DB06CF" w:rsidRDefault="00DB06CF" w:rsidP="00274745">
      <w:pPr>
        <w:pStyle w:val="ListParagraph"/>
      </w:pPr>
      <w:r>
        <w:t xml:space="preserve">The image comes with </w:t>
      </w:r>
      <w:r w:rsidR="009744D6">
        <w:t xml:space="preserve">a </w:t>
      </w:r>
      <w:r>
        <w:t>1</w:t>
      </w:r>
      <w:r w:rsidR="009744D6">
        <w:t>1</w:t>
      </w:r>
      <w:r>
        <w:t>0GBytes hard disk.</w:t>
      </w:r>
    </w:p>
    <w:p w14:paraId="5B7B694F" w14:textId="77777777" w:rsidR="00DB06CF" w:rsidRDefault="00DB06CF" w:rsidP="004E5860">
      <w:pPr>
        <w:pStyle w:val="pimg"/>
      </w:pPr>
      <w:r w:rsidRPr="00B05144">
        <w:drawing>
          <wp:inline distT="0" distB="0" distL="0" distR="0" wp14:anchorId="655B0DF9" wp14:editId="21B8BB75">
            <wp:extent cx="6115050" cy="2127885"/>
            <wp:effectExtent l="19050" t="19050" r="19050" b="2476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27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83F024" w14:textId="77777777" w:rsidR="00DB06CF" w:rsidRDefault="00DB06CF" w:rsidP="00512D96">
      <w:pPr>
        <w:pStyle w:val="h3"/>
      </w:pPr>
      <w:r>
        <w:t>Initial configuration</w:t>
      </w:r>
    </w:p>
    <w:p w14:paraId="68A052E4" w14:textId="2FBE8CBD" w:rsidR="00DB06CF" w:rsidRPr="00AE57BA" w:rsidRDefault="00DB06CF" w:rsidP="00274745">
      <w:pPr>
        <w:pStyle w:val="ol2"/>
        <w:numPr>
          <w:ilvl w:val="0"/>
          <w:numId w:val="9"/>
        </w:numPr>
      </w:pPr>
      <w:r>
        <w:t xml:space="preserve">Launch the virtual machine, open console and wait for </w:t>
      </w:r>
      <w:r w:rsidR="00060F4B" w:rsidRPr="00274745">
        <w:rPr>
          <w:lang w:val="en-US"/>
        </w:rPr>
        <w:t xml:space="preserve">the </w:t>
      </w:r>
      <w:r>
        <w:t>login prompt.</w:t>
      </w:r>
    </w:p>
    <w:p w14:paraId="6998EF69" w14:textId="733D020F" w:rsidR="00DB06CF" w:rsidRDefault="00DB06CF" w:rsidP="00274745">
      <w:pPr>
        <w:pStyle w:val="ListParagraph"/>
      </w:pPr>
      <w:r>
        <w:t>Use the</w:t>
      </w:r>
      <w:r w:rsidR="00274745">
        <w:rPr>
          <w:lang w:val="en-US"/>
        </w:rPr>
        <w:t xml:space="preserve">se </w:t>
      </w:r>
      <w:r>
        <w:t>credential</w:t>
      </w:r>
      <w:r w:rsidR="00CC22D6">
        <w:rPr>
          <w:lang w:val="en-US"/>
        </w:rPr>
        <w:t>s</w:t>
      </w:r>
      <w:r>
        <w:t xml:space="preserve"> to log in:</w:t>
      </w:r>
    </w:p>
    <w:p w14:paraId="2B256F47" w14:textId="77777777" w:rsidR="00DB06CF" w:rsidRDefault="00DB06CF" w:rsidP="00060F4B">
      <w:pPr>
        <w:pStyle w:val="pindented"/>
      </w:pPr>
      <w:r>
        <w:tab/>
        <w:t xml:space="preserve">Username: </w:t>
      </w:r>
      <w:r>
        <w:tab/>
        <w:t>admin</w:t>
      </w:r>
    </w:p>
    <w:p w14:paraId="562AD25B" w14:textId="77777777" w:rsidR="00DB06CF" w:rsidRDefault="00DB06CF" w:rsidP="00060F4B">
      <w:pPr>
        <w:pStyle w:val="pindented"/>
      </w:pPr>
      <w:r>
        <w:tab/>
        <w:t xml:space="preserve">Password: </w:t>
      </w:r>
      <w:r>
        <w:tab/>
      </w:r>
      <w:proofErr w:type="spellStart"/>
      <w:r>
        <w:t>empow</w:t>
      </w:r>
      <w:proofErr w:type="spellEnd"/>
    </w:p>
    <w:p w14:paraId="43D4C58D" w14:textId="77777777" w:rsidR="00DB06CF" w:rsidRDefault="00683C4E" w:rsidP="004E5860">
      <w:pPr>
        <w:pStyle w:val="pimg"/>
      </w:pPr>
      <w:r>
        <w:lastRenderedPageBreak/>
        <w:drawing>
          <wp:inline distT="0" distB="0" distL="0" distR="0" wp14:anchorId="70EE11E5" wp14:editId="78318163">
            <wp:extent cx="3800475" cy="3028950"/>
            <wp:effectExtent l="0" t="0" r="952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798E" w14:textId="6C4A5406" w:rsidR="00DB06CF" w:rsidRDefault="00DB06CF" w:rsidP="00274745">
      <w:pPr>
        <w:pStyle w:val="ol2"/>
      </w:pPr>
      <w:r>
        <w:t>Enter the network settings to configure the IP address and assign a hostname</w:t>
      </w:r>
      <w:r w:rsidR="00060F4B">
        <w:rPr>
          <w:lang w:val="en-US"/>
        </w:rPr>
        <w:t>.</w:t>
      </w:r>
    </w:p>
    <w:p w14:paraId="5163136D" w14:textId="77777777" w:rsidR="00DB06CF" w:rsidRDefault="00683C4E" w:rsidP="004E5860">
      <w:pPr>
        <w:pStyle w:val="pimg"/>
      </w:pPr>
      <w:r>
        <w:drawing>
          <wp:inline distT="0" distB="0" distL="0" distR="0" wp14:anchorId="1E3DB544" wp14:editId="405FC6BF">
            <wp:extent cx="3810000" cy="302895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2A71" w14:textId="77777777" w:rsidR="00DB06CF" w:rsidRDefault="00DB06CF" w:rsidP="00E502F0">
      <w:pPr>
        <w:pStyle w:val="pindented"/>
      </w:pPr>
      <w:r>
        <w:t>If the network has DHCP service, the server will receive an IP address.</w:t>
      </w:r>
    </w:p>
    <w:p w14:paraId="6A8C4B9E" w14:textId="11FEB4F4" w:rsidR="008A300D" w:rsidRDefault="00B10C68" w:rsidP="0048363B">
      <w:pPr>
        <w:pStyle w:val="pNote"/>
      </w:pPr>
      <w:r>
        <w:rPr>
          <w:lang w:val="en-US"/>
        </w:rPr>
        <w:t xml:space="preserve">Note: </w:t>
      </w:r>
      <w:r w:rsidR="00060F4B" w:rsidRPr="004E5860">
        <w:t>for system stability</w:t>
      </w:r>
      <w:r w:rsidR="00060F4B">
        <w:rPr>
          <w:lang w:val="en-US"/>
        </w:rPr>
        <w:t>,</w:t>
      </w:r>
      <w:r w:rsidR="00060F4B" w:rsidRPr="004E5860">
        <w:t xml:space="preserve"> </w:t>
      </w:r>
      <w:r>
        <w:rPr>
          <w:lang w:val="en-US"/>
        </w:rPr>
        <w:t xml:space="preserve">it is </w:t>
      </w:r>
      <w:r w:rsidRPr="004E5860">
        <w:t xml:space="preserve">mandatory </w:t>
      </w:r>
      <w:r>
        <w:rPr>
          <w:lang w:val="en-US"/>
        </w:rPr>
        <w:t>to a</w:t>
      </w:r>
      <w:proofErr w:type="spellStart"/>
      <w:r w:rsidR="00DB06CF" w:rsidRPr="004E5860">
        <w:t>ssign</w:t>
      </w:r>
      <w:proofErr w:type="spellEnd"/>
      <w:r w:rsidR="00DB06CF" w:rsidRPr="004E5860">
        <w:t xml:space="preserve"> a static IP address</w:t>
      </w:r>
      <w:r w:rsidR="00274745">
        <w:rPr>
          <w:lang w:val="en-US"/>
        </w:rPr>
        <w:t>,</w:t>
      </w:r>
      <w:r w:rsidR="00DB06CF" w:rsidRPr="004E5860">
        <w:t xml:space="preserve"> or bind the received address on the DHCP server side</w:t>
      </w:r>
      <w:r w:rsidR="00060F4B">
        <w:rPr>
          <w:lang w:val="en-US"/>
        </w:rPr>
        <w:t>.</w:t>
      </w:r>
    </w:p>
    <w:p w14:paraId="233DD1EE" w14:textId="354AB29A" w:rsidR="00AA63A9" w:rsidRDefault="00AA63A9" w:rsidP="00E502F0">
      <w:pPr>
        <w:pStyle w:val="pindented"/>
      </w:pPr>
      <w:r>
        <w:t xml:space="preserve">Change the hostname </w:t>
      </w:r>
      <w:r w:rsidR="00CC22D6">
        <w:rPr>
          <w:lang w:val="en-US"/>
        </w:rPr>
        <w:t xml:space="preserve">to use </w:t>
      </w:r>
      <w:r>
        <w:t xml:space="preserve">the following convention – </w:t>
      </w:r>
      <w:proofErr w:type="spellStart"/>
      <w:r w:rsidRPr="00CC22D6">
        <w:rPr>
          <w:i/>
          <w:iCs/>
        </w:rPr>
        <w:t>customer_name</w:t>
      </w:r>
      <w:proofErr w:type="spellEnd"/>
      <w:r w:rsidRPr="00CC22D6">
        <w:rPr>
          <w:i/>
          <w:iCs/>
        </w:rPr>
        <w:t>-service</w:t>
      </w:r>
    </w:p>
    <w:p w14:paraId="681BC2B6" w14:textId="5E9A7378" w:rsidR="00AA63A9" w:rsidRDefault="00AA63A9" w:rsidP="0048363B">
      <w:pPr>
        <w:pStyle w:val="pindented"/>
      </w:pPr>
      <w:r>
        <w:t xml:space="preserve">e.g. </w:t>
      </w:r>
      <w:proofErr w:type="spellStart"/>
      <w:r w:rsidR="00060F4B">
        <w:rPr>
          <w:lang w:val="en-US"/>
        </w:rPr>
        <w:t>customer_x</w:t>
      </w:r>
      <w:proofErr w:type="spellEnd"/>
      <w:r w:rsidR="00060F4B">
        <w:rPr>
          <w:lang w:val="en-US"/>
        </w:rPr>
        <w:t>-</w:t>
      </w:r>
      <w:proofErr w:type="spellStart"/>
      <w:r>
        <w:t>sst</w:t>
      </w:r>
      <w:proofErr w:type="spellEnd"/>
      <w:r w:rsidR="0048363B">
        <w:rPr>
          <w:lang w:val="en-US"/>
        </w:rPr>
        <w:t>.</w:t>
      </w:r>
    </w:p>
    <w:p w14:paraId="0C09A26D" w14:textId="65200676" w:rsidR="00DB06CF" w:rsidRDefault="00B10C68" w:rsidP="004E5860">
      <w:pPr>
        <w:pStyle w:val="pNote"/>
        <w:rPr>
          <w:lang w:val="en-US"/>
        </w:rPr>
      </w:pPr>
      <w:r>
        <w:t>Note</w:t>
      </w:r>
      <w:r>
        <w:rPr>
          <w:lang w:val="en-US"/>
        </w:rPr>
        <w:t>:</w:t>
      </w:r>
      <w:r w:rsidR="00DB06CF" w:rsidRPr="004E5860">
        <w:t xml:space="preserve"> the hostname will change only after reboot</w:t>
      </w:r>
      <w:r w:rsidR="00501E83" w:rsidRPr="004E5860">
        <w:t>ing the machine</w:t>
      </w:r>
      <w:r w:rsidR="00060F4B">
        <w:rPr>
          <w:lang w:val="en-US"/>
        </w:rPr>
        <w:t>.</w:t>
      </w:r>
    </w:p>
    <w:p w14:paraId="33E80CE2" w14:textId="092410DD" w:rsidR="00DB06CF" w:rsidRPr="00CC22D6" w:rsidRDefault="00274745" w:rsidP="00E502F0">
      <w:pPr>
        <w:pStyle w:val="pindented"/>
        <w:rPr>
          <w:lang w:val="en-US"/>
        </w:rPr>
      </w:pPr>
      <w:r>
        <w:rPr>
          <w:lang w:val="en-US"/>
        </w:rPr>
        <w:t xml:space="preserve">Return </w:t>
      </w:r>
      <w:r w:rsidR="00A80A08">
        <w:t>to the main menu and</w:t>
      </w:r>
      <w:r w:rsidR="00DB06CF">
        <w:t xml:space="preserve"> </w:t>
      </w:r>
      <w:r w:rsidR="00683C4E">
        <w:t xml:space="preserve">select application settings to configure </w:t>
      </w:r>
      <w:r w:rsidR="00411514">
        <w:t>mandatory setting</w:t>
      </w:r>
      <w:r>
        <w:rPr>
          <w:lang w:val="en-US"/>
        </w:rPr>
        <w:t>s</w:t>
      </w:r>
      <w:r w:rsidR="00411514">
        <w:t xml:space="preserve"> </w:t>
      </w:r>
      <w:r>
        <w:rPr>
          <w:lang w:val="en-US"/>
        </w:rPr>
        <w:t xml:space="preserve">begore </w:t>
      </w:r>
      <w:r w:rsidR="00411514">
        <w:t>starting the application</w:t>
      </w:r>
      <w:r w:rsidR="00CC22D6">
        <w:rPr>
          <w:lang w:val="en-US"/>
        </w:rPr>
        <w:t>.</w:t>
      </w:r>
    </w:p>
    <w:p w14:paraId="68430C4C" w14:textId="77777777" w:rsidR="00A80A08" w:rsidRDefault="00A80A08" w:rsidP="0053646B">
      <w:pPr>
        <w:pStyle w:val="pimg"/>
      </w:pPr>
      <w:r w:rsidRPr="00A80A08">
        <w:lastRenderedPageBreak/>
        <w:drawing>
          <wp:inline distT="0" distB="0" distL="0" distR="0" wp14:anchorId="35586D72" wp14:editId="1C6B8303">
            <wp:extent cx="3810000" cy="302895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F13F" w14:textId="77777777" w:rsidR="00BB33AC" w:rsidRDefault="00A80A08" w:rsidP="00274745">
      <w:pPr>
        <w:pStyle w:val="ol2"/>
      </w:pPr>
      <w:r>
        <w:t>Configure Cassandra IP address</w:t>
      </w:r>
    </w:p>
    <w:p w14:paraId="324BF2B3" w14:textId="7D66D5FA" w:rsidR="00A80A08" w:rsidRDefault="00CC22D6" w:rsidP="00274745">
      <w:pPr>
        <w:pStyle w:val="ListParagraph"/>
      </w:pPr>
      <w:r>
        <w:rPr>
          <w:lang w:val="en-US"/>
        </w:rPr>
        <w:t>Enter</w:t>
      </w:r>
      <w:r w:rsidR="00A80A08">
        <w:t xml:space="preserve"> the IP address assigned to the Cassandra server.</w:t>
      </w:r>
    </w:p>
    <w:p w14:paraId="7A70288C" w14:textId="77777777" w:rsidR="002F29D4" w:rsidRDefault="00A80A08" w:rsidP="00274745">
      <w:pPr>
        <w:pStyle w:val="ol2"/>
      </w:pPr>
      <w:r>
        <w:t>Edit forensics settings</w:t>
      </w:r>
    </w:p>
    <w:p w14:paraId="4A7A2063" w14:textId="4D2BFF88" w:rsidR="002F29D4" w:rsidRDefault="002F29D4" w:rsidP="00274745">
      <w:pPr>
        <w:pStyle w:val="ListParagraph"/>
      </w:pPr>
      <w:r>
        <w:t xml:space="preserve">Change the status of the </w:t>
      </w:r>
      <w:r w:rsidR="00CC22D6">
        <w:rPr>
          <w:lang w:val="en-US"/>
        </w:rPr>
        <w:t>F</w:t>
      </w:r>
      <w:proofErr w:type="spellStart"/>
      <w:r>
        <w:t>orensics</w:t>
      </w:r>
      <w:proofErr w:type="spellEnd"/>
      <w:r>
        <w:t xml:space="preserve"> service and </w:t>
      </w:r>
      <w:r w:rsidR="00CC22D6">
        <w:rPr>
          <w:lang w:val="en-US"/>
        </w:rPr>
        <w:t xml:space="preserve">enter </w:t>
      </w:r>
      <w:r>
        <w:t>the IP address.</w:t>
      </w:r>
    </w:p>
    <w:p w14:paraId="4A395A85" w14:textId="3121993F" w:rsidR="002F29D4" w:rsidRDefault="00B10C68" w:rsidP="004E5860">
      <w:pPr>
        <w:pStyle w:val="pNote"/>
      </w:pPr>
      <w:r>
        <w:rPr>
          <w:lang w:val="en-US"/>
        </w:rPr>
        <w:t xml:space="preserve">Note: </w:t>
      </w:r>
      <w:r w:rsidR="00F04B9A">
        <w:rPr>
          <w:lang w:val="en-US"/>
        </w:rPr>
        <w:t>set</w:t>
      </w:r>
      <w:r w:rsidR="002F29D4" w:rsidRPr="004E5860">
        <w:t xml:space="preserve"> the service to OFF if the </w:t>
      </w:r>
      <w:r>
        <w:rPr>
          <w:lang w:val="en-US"/>
        </w:rPr>
        <w:t>F</w:t>
      </w:r>
      <w:proofErr w:type="spellStart"/>
      <w:r w:rsidR="002F29D4" w:rsidRPr="004E5860">
        <w:t>orensics</w:t>
      </w:r>
      <w:proofErr w:type="spellEnd"/>
      <w:r w:rsidR="002F29D4" w:rsidRPr="004E5860">
        <w:t xml:space="preserve"> service </w:t>
      </w:r>
      <w:r w:rsidR="00274745">
        <w:rPr>
          <w:lang w:val="en-US"/>
        </w:rPr>
        <w:t>is</w:t>
      </w:r>
      <w:r w:rsidR="002F29D4" w:rsidRPr="004E5860">
        <w:t xml:space="preserve"> not </w:t>
      </w:r>
      <w:r w:rsidR="00274745">
        <w:rPr>
          <w:lang w:val="en-US"/>
        </w:rPr>
        <w:t xml:space="preserve">being </w:t>
      </w:r>
      <w:r w:rsidR="002F29D4" w:rsidRPr="004E5860">
        <w:t>used.</w:t>
      </w:r>
    </w:p>
    <w:p w14:paraId="435D06BC" w14:textId="7A97954B" w:rsidR="00AF1478" w:rsidRDefault="0038663B" w:rsidP="00F04B9A">
      <w:pPr>
        <w:pStyle w:val="h2nobreak"/>
        <w:rPr>
          <w:lang w:val="en-US"/>
        </w:rPr>
      </w:pPr>
      <w:bookmarkStart w:id="37" w:name="_Toc529432836"/>
      <w:r>
        <w:rPr>
          <w:lang w:val="en-US"/>
        </w:rPr>
        <w:lastRenderedPageBreak/>
        <w:t>DPI Server</w:t>
      </w:r>
      <w:bookmarkEnd w:id="37"/>
    </w:p>
    <w:p w14:paraId="24474E0B" w14:textId="3696BA06" w:rsidR="00064868" w:rsidRPr="00E70ABE" w:rsidRDefault="00064868" w:rsidP="00064868">
      <w:pPr>
        <w:pStyle w:val="h3"/>
        <w:rPr>
          <w:rFonts w:cs="Arial"/>
          <w:lang w:val="en-US"/>
        </w:rPr>
      </w:pPr>
      <w:r>
        <w:rPr>
          <w:lang w:val="en-US"/>
        </w:rPr>
        <w:t>Deploy</w:t>
      </w:r>
      <w:r w:rsidR="00E70ABE">
        <w:rPr>
          <w:rFonts w:hint="cs"/>
          <w:rtl/>
          <w:lang w:val="en-US"/>
        </w:rPr>
        <w:t xml:space="preserve"> </w:t>
      </w:r>
      <w:r w:rsidR="00E70ABE">
        <w:rPr>
          <w:rFonts w:cs="Arial"/>
          <w:lang w:val="en-US"/>
        </w:rPr>
        <w:t>the server</w:t>
      </w:r>
      <w:r w:rsidR="00274745">
        <w:rPr>
          <w:rFonts w:cs="Arial"/>
          <w:lang w:val="en-US"/>
        </w:rPr>
        <w:t xml:space="preserve"> using the vSphere client</w:t>
      </w:r>
    </w:p>
    <w:p w14:paraId="435D9421" w14:textId="6358D9EF" w:rsidR="00AF1478" w:rsidRDefault="00AF1478" w:rsidP="00274745">
      <w:pPr>
        <w:pStyle w:val="ol2"/>
        <w:numPr>
          <w:ilvl w:val="0"/>
          <w:numId w:val="17"/>
        </w:numPr>
      </w:pPr>
      <w:r>
        <w:t xml:space="preserve">In </w:t>
      </w:r>
      <w:r w:rsidR="00E70ABE" w:rsidRPr="00274745">
        <w:rPr>
          <w:lang w:val="en-US"/>
        </w:rPr>
        <w:t xml:space="preserve">the </w:t>
      </w:r>
      <w:r>
        <w:t xml:space="preserve">vSphere client, </w:t>
      </w:r>
      <w:r w:rsidR="00E70ABE" w:rsidRPr="00274745">
        <w:rPr>
          <w:lang w:val="en-US"/>
        </w:rPr>
        <w:t xml:space="preserve">navigate to </w:t>
      </w:r>
      <w:r w:rsidRPr="00274745">
        <w:rPr>
          <w:b/>
          <w:bCs/>
        </w:rPr>
        <w:t xml:space="preserve">File &gt; Deploy OVF </w:t>
      </w:r>
      <w:r w:rsidR="00274745" w:rsidRPr="00274745">
        <w:rPr>
          <w:b/>
          <w:bCs/>
          <w:lang w:val="en-US"/>
        </w:rPr>
        <w:t>T</w:t>
      </w:r>
      <w:proofErr w:type="spellStart"/>
      <w:r w:rsidRPr="00274745">
        <w:rPr>
          <w:b/>
          <w:bCs/>
        </w:rPr>
        <w:t>emplate</w:t>
      </w:r>
      <w:proofErr w:type="spellEnd"/>
      <w:r>
        <w:t>…</w:t>
      </w:r>
    </w:p>
    <w:p w14:paraId="79ED3BEB" w14:textId="5067D408" w:rsidR="00AF1478" w:rsidRDefault="00E70ABE" w:rsidP="00274745">
      <w:pPr>
        <w:pStyle w:val="ol2"/>
      </w:pPr>
      <w:r>
        <w:rPr>
          <w:lang w:val="en-US"/>
        </w:rPr>
        <w:t xml:space="preserve">Enter the </w:t>
      </w:r>
      <w:proofErr w:type="spellStart"/>
      <w:r w:rsidR="00AF1478">
        <w:t>empow</w:t>
      </w:r>
      <w:proofErr w:type="spellEnd"/>
      <w:r w:rsidR="00AF1478">
        <w:t>-dpi-</w:t>
      </w:r>
      <w:proofErr w:type="spellStart"/>
      <w:r w:rsidR="00AF1478">
        <w:t>universal.ova</w:t>
      </w:r>
      <w:proofErr w:type="spellEnd"/>
      <w:r w:rsidR="00AF1478">
        <w:t xml:space="preserve"> file location.</w:t>
      </w:r>
    </w:p>
    <w:p w14:paraId="1D20ABD2" w14:textId="5FAA5D33" w:rsidR="00AF1478" w:rsidRDefault="00AF1478" w:rsidP="00AF1478">
      <w:pPr>
        <w:pStyle w:val="pimg"/>
      </w:pPr>
      <w:r w:rsidRPr="00036D8E">
        <w:drawing>
          <wp:inline distT="0" distB="0" distL="0" distR="0" wp14:anchorId="4228A5BE" wp14:editId="5F7A4CE0">
            <wp:extent cx="4953663" cy="469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7988" cy="47048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1797" w14:textId="1F2C2A6E" w:rsidR="00E70ABE" w:rsidRDefault="00E70ABE" w:rsidP="00274745">
      <w:pPr>
        <w:pStyle w:val="ol2"/>
      </w:pPr>
      <w:r>
        <w:t>Choose a storage provisioning method</w:t>
      </w:r>
      <w:r w:rsidRPr="00E70ABE">
        <w:rPr>
          <w:lang w:val="en-US"/>
        </w:rPr>
        <w:t xml:space="preserve">, as for the Cassandra and </w:t>
      </w:r>
      <w:r>
        <w:rPr>
          <w:lang w:val="en-US"/>
        </w:rPr>
        <w:t>SST</w:t>
      </w:r>
      <w:r w:rsidRPr="00E70ABE">
        <w:rPr>
          <w:lang w:val="en-US"/>
        </w:rPr>
        <w:t xml:space="preserve"> servers.</w:t>
      </w:r>
    </w:p>
    <w:p w14:paraId="17D1C9C3" w14:textId="68B6F440" w:rsidR="00AF1478" w:rsidRDefault="00E70ABE" w:rsidP="00274745">
      <w:pPr>
        <w:pStyle w:val="ol2"/>
      </w:pPr>
      <w:r>
        <w:rPr>
          <w:lang w:val="en-US"/>
        </w:rPr>
        <w:t xml:space="preserve">Configure the </w:t>
      </w:r>
      <w:r w:rsidR="00AF1478" w:rsidRPr="00EE2A32">
        <w:t xml:space="preserve">VMware </w:t>
      </w:r>
      <w:proofErr w:type="spellStart"/>
      <w:r w:rsidR="00AF1478" w:rsidRPr="00EE2A32">
        <w:t>vSwitch</w:t>
      </w:r>
      <w:proofErr w:type="spellEnd"/>
      <w:r w:rsidR="00AF1478">
        <w:t xml:space="preserve"> </w:t>
      </w:r>
      <w:r>
        <w:rPr>
          <w:lang w:val="en-US"/>
        </w:rPr>
        <w:t xml:space="preserve">to </w:t>
      </w:r>
      <w:r w:rsidR="00AF1478">
        <w:t xml:space="preserve">allow all VLAN </w:t>
      </w:r>
      <w:proofErr w:type="gramStart"/>
      <w:r w:rsidR="00AF1478">
        <w:t>IDs</w:t>
      </w:r>
      <w:r w:rsidR="00274745">
        <w:rPr>
          <w:lang w:val="en-US"/>
        </w:rPr>
        <w:t xml:space="preserve">, </w:t>
      </w:r>
      <w:r w:rsidR="00AF1478">
        <w:t xml:space="preserve"> and</w:t>
      </w:r>
      <w:proofErr w:type="gramEnd"/>
      <w:r w:rsidR="00AF1478">
        <w:t xml:space="preserve"> </w:t>
      </w:r>
      <w:r w:rsidR="00274745">
        <w:rPr>
          <w:lang w:val="en-US"/>
        </w:rPr>
        <w:t xml:space="preserve">to enable </w:t>
      </w:r>
      <w:r w:rsidR="00AF1478">
        <w:t>promiscuous mode</w:t>
      </w:r>
      <w:r>
        <w:rPr>
          <w:lang w:val="en-US"/>
        </w:rPr>
        <w:t xml:space="preserve">, </w:t>
      </w:r>
      <w:r w:rsidR="00AF1478">
        <w:t xml:space="preserve">in order to deliver all the mirrored traffic it receives to </w:t>
      </w:r>
      <w:r>
        <w:rPr>
          <w:lang w:val="en-US"/>
        </w:rPr>
        <w:t xml:space="preserve">the </w:t>
      </w:r>
      <w:proofErr w:type="spellStart"/>
      <w:r w:rsidR="00AF1478">
        <w:t>empow</w:t>
      </w:r>
      <w:proofErr w:type="spellEnd"/>
      <w:r w:rsidR="00AF1478">
        <w:t xml:space="preserve"> DPI server.</w:t>
      </w:r>
    </w:p>
    <w:p w14:paraId="6635F403" w14:textId="77777777" w:rsidR="00AF1478" w:rsidRDefault="00AF1478" w:rsidP="00AF1478">
      <w:pPr>
        <w:pStyle w:val="pimg"/>
      </w:pPr>
      <w:r>
        <mc:AlternateContent>
          <mc:Choice Requires="wpg">
            <w:drawing>
              <wp:inline distT="0" distB="0" distL="0" distR="0" wp14:anchorId="5EF341A0" wp14:editId="20087F86">
                <wp:extent cx="6162806" cy="1077238"/>
                <wp:effectExtent l="209550" t="171450" r="257175" b="19939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2806" cy="1077238"/>
                          <a:chOff x="0" y="0"/>
                          <a:chExt cx="7210425" cy="174307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190500" sx="102000" sy="102000" algn="ctr" rotWithShape="0">
                              <a:prstClr val="black">
                                <a:alpha val="2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6025" y="647700"/>
                            <a:ext cx="4724400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ffectLst>
                            <a:outerShdw blurRad="190500" sx="102000" sy="102000" algn="ctr" rotWithShape="0">
                              <a:prstClr val="black">
                                <a:alpha val="20000"/>
                              </a:prst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325540" id="Group 5" o:spid="_x0000_s1026" style="width:485.25pt;height:84.8pt;mso-position-horizontal-relative:char;mso-position-vertical-relative:line" coordsize="72104,17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">
                <v:shape id="Picture 6" o:spid="_x0000_s1027" type="#_x0000_t75" style="position:absolute;width:47053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" stroked="t" strokecolor="#0ad586 [3204]">
                  <v:imagedata r:id="rId34" o:title=""/>
                  <v:shadow on="t" type="perspective" color="black" opacity="13107f" offset="0,0" matrix="66847f,,,66847f"/>
                  <v:path arrowok="t"/>
                </v:shape>
                <v:shape id="Picture 7" o:spid="_x0000_s1028" type="#_x0000_t75" style="position:absolute;left:24860;top:6477;width:47244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" stroked="t" strokecolor="#0ad586 [3204]">
                  <v:imagedata r:id="rId35" o:title=""/>
                  <v:shadow on="t" type="perspective" color="black" opacity="13107f" offset="0,0" matrix="66847f,,,66847f"/>
                  <v:path arrowok="t"/>
                </v:shape>
                <w10:anchorlock/>
              </v:group>
            </w:pict>
          </mc:Fallback>
        </mc:AlternateContent>
      </w:r>
    </w:p>
    <w:p w14:paraId="43E26208" w14:textId="77777777" w:rsidR="00AF1478" w:rsidRDefault="00AF1478" w:rsidP="00064868">
      <w:pPr>
        <w:pStyle w:val="h3"/>
      </w:pPr>
      <w:bookmarkStart w:id="38" w:name="_Toc528836122"/>
      <w:r>
        <w:lastRenderedPageBreak/>
        <w:t>Initial configuration</w:t>
      </w:r>
      <w:bookmarkEnd w:id="38"/>
    </w:p>
    <w:p w14:paraId="5ED7979C" w14:textId="757D4A30" w:rsidR="00AF1478" w:rsidRPr="00AE57BA" w:rsidRDefault="00AF1478" w:rsidP="00274745">
      <w:pPr>
        <w:pStyle w:val="ol2"/>
        <w:numPr>
          <w:ilvl w:val="0"/>
          <w:numId w:val="18"/>
        </w:numPr>
      </w:pPr>
      <w:r>
        <w:t xml:space="preserve">Launch the virtual machine, open </w:t>
      </w:r>
      <w:r w:rsidR="00E70ABE" w:rsidRPr="00274745">
        <w:rPr>
          <w:lang w:val="en-US"/>
        </w:rPr>
        <w:t xml:space="preserve">the </w:t>
      </w:r>
      <w:r>
        <w:t xml:space="preserve">console and wait for </w:t>
      </w:r>
      <w:r w:rsidR="00E70ABE" w:rsidRPr="00274745">
        <w:rPr>
          <w:lang w:val="en-US"/>
        </w:rPr>
        <w:t xml:space="preserve">the </w:t>
      </w:r>
      <w:r>
        <w:t>login prompt.</w:t>
      </w:r>
    </w:p>
    <w:p w14:paraId="0FE01930" w14:textId="424AC07C" w:rsidR="00AF1478" w:rsidRDefault="00AF1478" w:rsidP="00AF1478">
      <w:pPr>
        <w:pStyle w:val="ListParagraph"/>
      </w:pPr>
      <w:r>
        <w:t>Use the</w:t>
      </w:r>
      <w:r w:rsidR="00274745">
        <w:rPr>
          <w:lang w:val="en-US"/>
        </w:rPr>
        <w:t>se</w:t>
      </w:r>
      <w:r>
        <w:t xml:space="preserve"> credentials to log in:</w:t>
      </w:r>
    </w:p>
    <w:p w14:paraId="2332EDED" w14:textId="77777777" w:rsidR="00AF1478" w:rsidRDefault="00AF1478" w:rsidP="00AF1478">
      <w:pPr>
        <w:pStyle w:val="ListParagraph"/>
      </w:pPr>
      <w:r>
        <w:tab/>
        <w:t xml:space="preserve">Username: </w:t>
      </w:r>
      <w:r>
        <w:tab/>
        <w:t>admin</w:t>
      </w:r>
    </w:p>
    <w:p w14:paraId="73DE6C5E" w14:textId="77777777" w:rsidR="00AF1478" w:rsidRDefault="00AF1478" w:rsidP="00AF1478">
      <w:pPr>
        <w:pStyle w:val="ListParagraph"/>
        <w:spacing w:after="0"/>
      </w:pPr>
      <w:r>
        <w:tab/>
        <w:t xml:space="preserve">Password: </w:t>
      </w:r>
      <w:r>
        <w:tab/>
      </w:r>
      <w:proofErr w:type="spellStart"/>
      <w:r>
        <w:t>empow</w:t>
      </w:r>
      <w:proofErr w:type="spellEnd"/>
    </w:p>
    <w:p w14:paraId="36F05918" w14:textId="77777777" w:rsidR="00AF1478" w:rsidRDefault="00AF1478" w:rsidP="00064868">
      <w:pPr>
        <w:pStyle w:val="pimg"/>
      </w:pPr>
      <w:r w:rsidRPr="00064868">
        <w:drawing>
          <wp:inline distT="0" distB="0" distL="0" distR="0" wp14:anchorId="5C9FA013" wp14:editId="2B4C16EA">
            <wp:extent cx="3670126" cy="2936101"/>
            <wp:effectExtent l="190500" t="190500" r="197485" b="188595"/>
            <wp:docPr id="25" name="Picture 25" descr="\\Mac\Home\Desktop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\\Mac\Home\Desktop\00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103" cy="293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9137C" w14:textId="629418F5" w:rsidR="00AF1478" w:rsidRDefault="00AF1478" w:rsidP="00274745">
      <w:pPr>
        <w:pStyle w:val="ol2"/>
      </w:pPr>
      <w:r>
        <w:t>Enter the network settings to configure the IP address and assign a hostname</w:t>
      </w:r>
      <w:r w:rsidR="00E70ABE">
        <w:rPr>
          <w:lang w:val="en-US"/>
        </w:rPr>
        <w:t>.</w:t>
      </w:r>
    </w:p>
    <w:p w14:paraId="315D4E05" w14:textId="2695D133" w:rsidR="00AF1478" w:rsidRDefault="00064868" w:rsidP="00064868">
      <w:pPr>
        <w:pStyle w:val="pimg"/>
      </w:pPr>
      <w:r w:rsidRPr="00C7298E">
        <w:drawing>
          <wp:inline distT="0" distB="0" distL="0" distR="0" wp14:anchorId="5C875F74" wp14:editId="01E4B39A">
            <wp:extent cx="3668354" cy="2934683"/>
            <wp:effectExtent l="190500" t="190500" r="199390" b="189865"/>
            <wp:docPr id="8" name="Picture 8" descr="\\Mac\Home\Desktop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Mac\Home\Desktop\00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54" cy="293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12496" w14:textId="69AA0EFF" w:rsidR="00AF1478" w:rsidRDefault="00AF1478" w:rsidP="00CA28B3">
      <w:pPr>
        <w:pStyle w:val="h3"/>
      </w:pPr>
      <w:bookmarkStart w:id="39" w:name="_Toc528836123"/>
      <w:r>
        <w:lastRenderedPageBreak/>
        <w:t>Application configuration</w:t>
      </w:r>
      <w:bookmarkEnd w:id="39"/>
    </w:p>
    <w:p w14:paraId="38FD6C47" w14:textId="1948EC0F" w:rsidR="00AF1478" w:rsidRDefault="00AF1478" w:rsidP="00274745">
      <w:pPr>
        <w:pStyle w:val="ol2"/>
        <w:numPr>
          <w:ilvl w:val="0"/>
          <w:numId w:val="19"/>
        </w:numPr>
      </w:pPr>
      <w:r>
        <w:t>The server boot</w:t>
      </w:r>
      <w:r w:rsidR="00E70ABE" w:rsidRPr="00274745">
        <w:rPr>
          <w:lang w:val="en-US"/>
        </w:rPr>
        <w:t>s</w:t>
      </w:r>
      <w:r>
        <w:t xml:space="preserve"> in a </w:t>
      </w:r>
      <w:r w:rsidR="00E70ABE" w:rsidRPr="00274745">
        <w:rPr>
          <w:lang w:val="en-US"/>
        </w:rPr>
        <w:t>“</w:t>
      </w:r>
      <w:r>
        <w:t>full</w:t>
      </w:r>
      <w:r w:rsidR="00274745">
        <w:rPr>
          <w:lang w:val="en-US"/>
        </w:rPr>
        <w:t>-</w:t>
      </w:r>
      <w:r>
        <w:t>scale</w:t>
      </w:r>
      <w:r w:rsidR="00E70ABE" w:rsidRPr="00274745">
        <w:rPr>
          <w:lang w:val="en-US"/>
        </w:rPr>
        <w:t>”</w:t>
      </w:r>
      <w:r>
        <w:t xml:space="preserve"> operating mode by default.</w:t>
      </w:r>
      <w:r w:rsidR="00064868" w:rsidRPr="00274745">
        <w:rPr>
          <w:lang w:val="en-US"/>
        </w:rPr>
        <w:t xml:space="preserve"> </w:t>
      </w:r>
      <w:r w:rsidRPr="00064868">
        <w:t>Choose</w:t>
      </w:r>
      <w:r>
        <w:t xml:space="preserve"> option </w:t>
      </w:r>
      <w:r w:rsidR="00E70ABE" w:rsidRPr="00274745">
        <w:rPr>
          <w:lang w:val="en-US"/>
        </w:rPr>
        <w:t xml:space="preserve">3 (“Change to 1Gbps operation mode”) </w:t>
      </w:r>
      <w:r>
        <w:t xml:space="preserve">in the application menu to </w:t>
      </w:r>
      <w:r w:rsidR="00E70ABE" w:rsidRPr="00274745">
        <w:rPr>
          <w:lang w:val="en-US"/>
        </w:rPr>
        <w:t xml:space="preserve">set </w:t>
      </w:r>
      <w:r>
        <w:t xml:space="preserve">the operation mode to </w:t>
      </w:r>
      <w:r w:rsidR="00274745">
        <w:rPr>
          <w:lang w:val="en-US"/>
        </w:rPr>
        <w:t>“</w:t>
      </w:r>
      <w:r>
        <w:t>small</w:t>
      </w:r>
      <w:r w:rsidR="00274745">
        <w:rPr>
          <w:lang w:val="en-US"/>
        </w:rPr>
        <w:t>-</w:t>
      </w:r>
      <w:r>
        <w:t>scale</w:t>
      </w:r>
      <w:r w:rsidR="00274745">
        <w:rPr>
          <w:lang w:val="en-US"/>
        </w:rPr>
        <w:t>”</w:t>
      </w:r>
      <w:r>
        <w:t xml:space="preserve"> – up to 1Gbps.</w:t>
      </w:r>
    </w:p>
    <w:p w14:paraId="5B250B32" w14:textId="7C152D86" w:rsidR="00AF1478" w:rsidRPr="00FE20B2" w:rsidRDefault="00FE20B2" w:rsidP="00FE20B2">
      <w:pPr>
        <w:pStyle w:val="pNote"/>
      </w:pPr>
      <w:r>
        <w:rPr>
          <w:lang w:val="en-US"/>
        </w:rPr>
        <w:t xml:space="preserve">Note: </w:t>
      </w:r>
      <w:r w:rsidR="00AF1478" w:rsidRPr="00FE20B2">
        <w:t>Changing the operation will reboot the system</w:t>
      </w:r>
      <w:r w:rsidR="00E70ABE">
        <w:rPr>
          <w:lang w:val="en-US"/>
        </w:rPr>
        <w:t>. A</w:t>
      </w:r>
      <w:r w:rsidR="00AF1478" w:rsidRPr="00FE20B2">
        <w:t xml:space="preserve"> warning message will be displayed.</w:t>
      </w:r>
    </w:p>
    <w:p w14:paraId="372B591A" w14:textId="77777777" w:rsidR="00AF1478" w:rsidRDefault="00AF1478" w:rsidP="00064868">
      <w:pPr>
        <w:pStyle w:val="pimg"/>
      </w:pPr>
      <w:r w:rsidRPr="007B5175">
        <w:drawing>
          <wp:inline distT="0" distB="0" distL="0" distR="0" wp14:anchorId="6A3F8CD0" wp14:editId="03071FDE">
            <wp:extent cx="3686133" cy="3382028"/>
            <wp:effectExtent l="190500" t="190500" r="181610" b="199390"/>
            <wp:docPr id="17" name="Picture 17" descr="\\Mac\Home\Desktop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Mac\Home\Desktop\0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814" cy="338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A2E99" w14:textId="2EDB22C2" w:rsidR="00AF1478" w:rsidRDefault="00E70ABE" w:rsidP="00274745">
      <w:pPr>
        <w:pStyle w:val="ol2"/>
      </w:pPr>
      <w:r>
        <w:rPr>
          <w:lang w:val="en-US"/>
        </w:rPr>
        <w:t>In the application menu, s</w:t>
      </w:r>
      <w:r w:rsidR="00AF1478">
        <w:t xml:space="preserve">elect option </w:t>
      </w:r>
      <w:r>
        <w:rPr>
          <w:lang w:val="en-US"/>
        </w:rPr>
        <w:t xml:space="preserve">4 (“Define </w:t>
      </w:r>
      <w:proofErr w:type="spellStart"/>
      <w:r>
        <w:rPr>
          <w:lang w:val="en-US"/>
        </w:rPr>
        <w:t>empow</w:t>
      </w:r>
      <w:proofErr w:type="spellEnd"/>
      <w:r>
        <w:rPr>
          <w:lang w:val="en-US"/>
        </w:rPr>
        <w:t xml:space="preserve"> SST address”) </w:t>
      </w:r>
      <w:r w:rsidR="00AF1478">
        <w:t xml:space="preserve">to </w:t>
      </w:r>
      <w:r>
        <w:rPr>
          <w:lang w:val="en-US"/>
        </w:rPr>
        <w:t xml:space="preserve">set the </w:t>
      </w:r>
      <w:proofErr w:type="spellStart"/>
      <w:r w:rsidR="00AF1478">
        <w:t>empow</w:t>
      </w:r>
      <w:proofErr w:type="spellEnd"/>
      <w:r w:rsidR="00AF1478">
        <w:t xml:space="preserve"> Security Stack server IP address.</w:t>
      </w:r>
    </w:p>
    <w:p w14:paraId="642A7C4C" w14:textId="77777777" w:rsidR="00AF1478" w:rsidRDefault="00AF1478" w:rsidP="00064868">
      <w:pPr>
        <w:pStyle w:val="pimg"/>
      </w:pPr>
      <w:r w:rsidRPr="007B5175">
        <w:drawing>
          <wp:inline distT="0" distB="0" distL="0" distR="0" wp14:anchorId="4DD0F5D0" wp14:editId="1DEE5359">
            <wp:extent cx="3782860" cy="1516303"/>
            <wp:effectExtent l="190500" t="171450" r="198755" b="179705"/>
            <wp:docPr id="9" name="Picture 9" descr="\\Mac\Home\Desktop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Mac\Home\Desktop\00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981" cy="152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D8E50" w14:textId="5D6423F9" w:rsidR="00AF1478" w:rsidRDefault="00AF1478" w:rsidP="00274745">
      <w:pPr>
        <w:pStyle w:val="ol2"/>
      </w:pPr>
      <w:r>
        <w:t xml:space="preserve">If another </w:t>
      </w:r>
      <w:proofErr w:type="spellStart"/>
      <w:r>
        <w:t>empow</w:t>
      </w:r>
      <w:proofErr w:type="spellEnd"/>
      <w:r>
        <w:t xml:space="preserve"> DPI is already deployed, the DPI ID for this server must </w:t>
      </w:r>
      <w:r w:rsidR="00E70ABE">
        <w:rPr>
          <w:lang w:val="en-US"/>
        </w:rPr>
        <w:t>also</w:t>
      </w:r>
      <w:r w:rsidR="00E70ABE">
        <w:t xml:space="preserve"> </w:t>
      </w:r>
      <w:r>
        <w:t>be</w:t>
      </w:r>
      <w:r w:rsidR="00E70ABE">
        <w:rPr>
          <w:lang w:val="en-US"/>
        </w:rPr>
        <w:t xml:space="preserve"> </w:t>
      </w:r>
      <w:r>
        <w:t>changed.</w:t>
      </w:r>
      <w:r w:rsidR="00064868">
        <w:rPr>
          <w:lang w:val="en-US"/>
        </w:rPr>
        <w:t xml:space="preserve"> </w:t>
      </w:r>
      <w:r w:rsidR="00E70ABE">
        <w:rPr>
          <w:lang w:val="en-US"/>
        </w:rPr>
        <w:t xml:space="preserve">Select </w:t>
      </w:r>
      <w:r>
        <w:t xml:space="preserve">option </w:t>
      </w:r>
      <w:r w:rsidR="00E70ABE">
        <w:rPr>
          <w:lang w:val="en-US"/>
        </w:rPr>
        <w:t xml:space="preserve">5 (“Change the DPI ID”) </w:t>
      </w:r>
      <w:r>
        <w:t xml:space="preserve">to </w:t>
      </w:r>
      <w:r w:rsidR="00E70ABE">
        <w:rPr>
          <w:lang w:val="en-US"/>
        </w:rPr>
        <w:t xml:space="preserve">set </w:t>
      </w:r>
      <w:r>
        <w:t>a new DPI ID</w:t>
      </w:r>
      <w:r w:rsidR="00E70ABE">
        <w:rPr>
          <w:lang w:val="en-US"/>
        </w:rPr>
        <w:t>. T</w:t>
      </w:r>
      <w:r>
        <w:t>he default value is 1.</w:t>
      </w:r>
    </w:p>
    <w:p w14:paraId="1F8E8956" w14:textId="424E60E1" w:rsidR="00AF1478" w:rsidRPr="00FE20B2" w:rsidRDefault="00FE20B2" w:rsidP="00FE20B2">
      <w:pPr>
        <w:pStyle w:val="pNote"/>
      </w:pPr>
      <w:r>
        <w:rPr>
          <w:lang w:val="en-US"/>
        </w:rPr>
        <w:t>Note: t</w:t>
      </w:r>
      <w:r w:rsidR="00AF1478" w:rsidRPr="00FE20B2">
        <w:t xml:space="preserve">he ID allows the Security Stack server to differentiate </w:t>
      </w:r>
      <w:r w:rsidR="00E70ABE">
        <w:rPr>
          <w:lang w:val="en-US"/>
        </w:rPr>
        <w:t>between</w:t>
      </w:r>
      <w:r w:rsidR="00AF1478" w:rsidRPr="00FE20B2">
        <w:t xml:space="preserve"> different DPI servers</w:t>
      </w:r>
      <w:r w:rsidR="00E70ABE">
        <w:rPr>
          <w:lang w:val="en-US"/>
        </w:rPr>
        <w:t>,</w:t>
      </w:r>
      <w:r w:rsidR="00AF1478" w:rsidRPr="00FE20B2">
        <w:t xml:space="preserve"> and </w:t>
      </w:r>
      <w:r w:rsidR="00E70ABE">
        <w:rPr>
          <w:lang w:val="en-US"/>
        </w:rPr>
        <w:t xml:space="preserve">must be </w:t>
      </w:r>
      <w:r w:rsidR="00AF1478" w:rsidRPr="00FE20B2">
        <w:t>a numeric value.</w:t>
      </w:r>
    </w:p>
    <w:p w14:paraId="3A377665" w14:textId="77777777" w:rsidR="00AF1478" w:rsidRDefault="00AF1478" w:rsidP="00064868">
      <w:pPr>
        <w:pStyle w:val="pimg"/>
      </w:pPr>
      <w:r w:rsidRPr="00222FE2">
        <w:lastRenderedPageBreak/>
        <w:drawing>
          <wp:inline distT="0" distB="0" distL="0" distR="0" wp14:anchorId="2C702797" wp14:editId="25E8F2A1">
            <wp:extent cx="3782860" cy="1891430"/>
            <wp:effectExtent l="190500" t="171450" r="198755" b="166370"/>
            <wp:docPr id="10" name="Picture 10" descr="\\Mac\Home\Desktop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Mac\Home\Desktop\00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434" cy="190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C5C579" w14:textId="619DFFCE" w:rsidR="00AF1478" w:rsidRDefault="00E70ABE" w:rsidP="00274745">
      <w:pPr>
        <w:pStyle w:val="ol2"/>
      </w:pPr>
      <w:r>
        <w:rPr>
          <w:lang w:val="en-US"/>
        </w:rPr>
        <w:t>S</w:t>
      </w:r>
      <w:proofErr w:type="spellStart"/>
      <w:r w:rsidR="00AF1478">
        <w:t>elec</w:t>
      </w:r>
      <w:proofErr w:type="spellEnd"/>
      <w:r>
        <w:rPr>
          <w:lang w:val="en-US"/>
        </w:rPr>
        <w:t>t</w:t>
      </w:r>
      <w:r w:rsidR="00AF1478">
        <w:t xml:space="preserve"> option </w:t>
      </w:r>
      <w:r>
        <w:rPr>
          <w:lang w:val="en-US"/>
        </w:rPr>
        <w:t>6 (“Start the DPI application”) to start the server.</w:t>
      </w:r>
    </w:p>
    <w:p w14:paraId="4A35A96B" w14:textId="77777777" w:rsidR="00AF1478" w:rsidRDefault="00AF1478" w:rsidP="00064868">
      <w:pPr>
        <w:pStyle w:val="pimg"/>
      </w:pPr>
      <w:r w:rsidRPr="00182E0A">
        <w:drawing>
          <wp:inline distT="0" distB="0" distL="0" distR="0" wp14:anchorId="039BFF60" wp14:editId="169C7619">
            <wp:extent cx="3670126" cy="3376516"/>
            <wp:effectExtent l="190500" t="190500" r="197485" b="186055"/>
            <wp:docPr id="11" name="Picture 11" descr="\\Mac\Home\Desktop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Mac\Home\Desktop\00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298" cy="33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14E75" w14:textId="77777777" w:rsidR="00AF1478" w:rsidRDefault="00AF1478" w:rsidP="00064868">
      <w:pPr>
        <w:pStyle w:val="h3"/>
      </w:pPr>
      <w:bookmarkStart w:id="40" w:name="_Toc528836124"/>
      <w:r>
        <w:t>Validation</w:t>
      </w:r>
      <w:bookmarkEnd w:id="40"/>
    </w:p>
    <w:p w14:paraId="381B9727" w14:textId="4E4355A9" w:rsidR="00AF1478" w:rsidRPr="00E70ABE" w:rsidRDefault="00AF1478" w:rsidP="00064868">
      <w:pPr>
        <w:pStyle w:val="p"/>
        <w:rPr>
          <w:lang w:val="en-US"/>
        </w:rPr>
      </w:pPr>
      <w:bookmarkStart w:id="41" w:name="_Toc528836125"/>
      <w:r>
        <w:t xml:space="preserve">Check </w:t>
      </w:r>
      <w:r w:rsidR="00274745">
        <w:rPr>
          <w:lang w:val="en-US"/>
        </w:rPr>
        <w:t xml:space="preserve">the </w:t>
      </w:r>
      <w:r>
        <w:t>service and connectivity status</w:t>
      </w:r>
      <w:bookmarkEnd w:id="41"/>
      <w:r w:rsidR="00E70ABE">
        <w:rPr>
          <w:lang w:val="en-US"/>
        </w:rPr>
        <w:t xml:space="preserve"> of the server.</w:t>
      </w:r>
    </w:p>
    <w:p w14:paraId="158272EF" w14:textId="67BD6F51" w:rsidR="00AF1478" w:rsidRDefault="00E70ABE" w:rsidP="00274745">
      <w:pPr>
        <w:pStyle w:val="ol2"/>
        <w:numPr>
          <w:ilvl w:val="0"/>
          <w:numId w:val="20"/>
        </w:numPr>
      </w:pPr>
      <w:r w:rsidRPr="00274745">
        <w:rPr>
          <w:lang w:val="en-US"/>
        </w:rPr>
        <w:lastRenderedPageBreak/>
        <w:t>Select option 1 (</w:t>
      </w:r>
      <w:r>
        <w:t>“Get the application status”</w:t>
      </w:r>
      <w:r w:rsidRPr="00274745">
        <w:rPr>
          <w:lang w:val="en-US"/>
        </w:rPr>
        <w:t>) to check the c</w:t>
      </w:r>
      <w:proofErr w:type="spellStart"/>
      <w:r w:rsidR="00AF1478">
        <w:t>urrent</w:t>
      </w:r>
      <w:proofErr w:type="spellEnd"/>
      <w:r w:rsidR="00AF1478">
        <w:t xml:space="preserve"> status</w:t>
      </w:r>
      <w:r w:rsidRPr="00274745">
        <w:rPr>
          <w:lang w:val="en-US"/>
        </w:rPr>
        <w:t>.</w:t>
      </w:r>
    </w:p>
    <w:p w14:paraId="48800467" w14:textId="77777777" w:rsidR="00AF1478" w:rsidRDefault="00AF1478" w:rsidP="00064868">
      <w:pPr>
        <w:pStyle w:val="pimg"/>
      </w:pPr>
      <w:r w:rsidRPr="00C971B0">
        <w:drawing>
          <wp:inline distT="0" distB="0" distL="0" distR="0" wp14:anchorId="3CB9AEEF" wp14:editId="5EC40EE1">
            <wp:extent cx="3720230" cy="1339283"/>
            <wp:effectExtent l="190500" t="171450" r="185420" b="165735"/>
            <wp:docPr id="12" name="Picture 12" descr="\\Mac\Home\Desktop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\Mac\Home\Desktop\00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47" cy="13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C8614" w14:textId="1891E652" w:rsidR="00AF1478" w:rsidRDefault="00E70ABE" w:rsidP="00274745">
      <w:pPr>
        <w:pStyle w:val="ol2"/>
      </w:pPr>
      <w:r>
        <w:rPr>
          <w:lang w:val="en-US"/>
        </w:rPr>
        <w:t>S</w:t>
      </w:r>
      <w:r>
        <w:t xml:space="preserve">elect option </w:t>
      </w:r>
      <w:r>
        <w:rPr>
          <w:lang w:val="en-US"/>
        </w:rPr>
        <w:t>3 (</w:t>
      </w:r>
      <w:r>
        <w:t>“Check SST server connectivity”</w:t>
      </w:r>
      <w:r>
        <w:rPr>
          <w:lang w:val="en-US"/>
        </w:rPr>
        <w:t>) to check the c</w:t>
      </w:r>
      <w:proofErr w:type="spellStart"/>
      <w:r w:rsidR="00AF1478">
        <w:t>onnectivity</w:t>
      </w:r>
      <w:proofErr w:type="spellEnd"/>
      <w:r w:rsidR="00AF1478">
        <w:t xml:space="preserve"> status between </w:t>
      </w:r>
      <w:r w:rsidR="008F25AA">
        <w:rPr>
          <w:lang w:val="en-US"/>
        </w:rPr>
        <w:t xml:space="preserve">the </w:t>
      </w:r>
      <w:proofErr w:type="spellStart"/>
      <w:r w:rsidR="00AF1478">
        <w:t>empow</w:t>
      </w:r>
      <w:proofErr w:type="spellEnd"/>
      <w:r w:rsidR="00AF1478">
        <w:t xml:space="preserve"> DPI and </w:t>
      </w:r>
      <w:r w:rsidR="008F25AA">
        <w:rPr>
          <w:lang w:val="en-US"/>
        </w:rPr>
        <w:t xml:space="preserve">the </w:t>
      </w:r>
      <w:proofErr w:type="spellStart"/>
      <w:r w:rsidR="00AF1478">
        <w:t>empow</w:t>
      </w:r>
      <w:proofErr w:type="spellEnd"/>
      <w:r w:rsidR="00AF1478">
        <w:t xml:space="preserve"> Security Stack </w:t>
      </w:r>
      <w:r w:rsidR="008F25AA">
        <w:rPr>
          <w:lang w:val="en-US"/>
        </w:rPr>
        <w:t xml:space="preserve">(SST) </w:t>
      </w:r>
      <w:r w:rsidR="00AF1478">
        <w:t>servers</w:t>
      </w:r>
      <w:r w:rsidR="008F25AA">
        <w:rPr>
          <w:lang w:val="en-US"/>
        </w:rPr>
        <w:t>.</w:t>
      </w:r>
      <w:r w:rsidR="00AF1478">
        <w:t xml:space="preserve"> </w:t>
      </w:r>
    </w:p>
    <w:p w14:paraId="054076ED" w14:textId="77777777" w:rsidR="00AF1478" w:rsidRDefault="00AF1478" w:rsidP="00064868">
      <w:pPr>
        <w:pStyle w:val="pimg"/>
      </w:pPr>
      <w:r w:rsidRPr="0001731C">
        <w:drawing>
          <wp:inline distT="0" distB="0" distL="0" distR="0" wp14:anchorId="4A66AA65" wp14:editId="25A688FF">
            <wp:extent cx="3995803" cy="1307717"/>
            <wp:effectExtent l="190500" t="171450" r="195580" b="178435"/>
            <wp:docPr id="24" name="Picture 24" descr="\\Mac\Home\Desktop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\Mac\Home\Desktop\00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27" cy="131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90500" sx="102000" sy="102000" algn="ct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937B0" w14:textId="1CC6D790" w:rsidR="00AF1478" w:rsidRPr="00FE20B2" w:rsidRDefault="00FE20B2" w:rsidP="00FE20B2">
      <w:pPr>
        <w:pStyle w:val="pNote"/>
      </w:pPr>
      <w:r>
        <w:rPr>
          <w:lang w:val="en-US"/>
        </w:rPr>
        <w:t>Note: t</w:t>
      </w:r>
      <w:r w:rsidR="00AF1478" w:rsidRPr="00FE20B2">
        <w:t xml:space="preserve">he status will </w:t>
      </w:r>
      <w:r w:rsidR="00CA28B3">
        <w:rPr>
          <w:lang w:val="en-US"/>
        </w:rPr>
        <w:t>show</w:t>
      </w:r>
      <w:r w:rsidR="00AF1478" w:rsidRPr="00FE20B2">
        <w:t xml:space="preserve"> CONNECTE</w:t>
      </w:r>
      <w:r w:rsidR="008F25AA">
        <w:rPr>
          <w:lang w:val="en-US"/>
        </w:rPr>
        <w:t>D</w:t>
      </w:r>
      <w:r w:rsidR="00AF1478" w:rsidRPr="00FE20B2">
        <w:t xml:space="preserve"> or NOT_CONNECTED based on the </w:t>
      </w:r>
      <w:r w:rsidR="008F25AA">
        <w:rPr>
          <w:lang w:val="en-US"/>
        </w:rPr>
        <w:t xml:space="preserve">current </w:t>
      </w:r>
      <w:r w:rsidR="00AF1478" w:rsidRPr="00FE20B2">
        <w:t>real time status.</w:t>
      </w:r>
    </w:p>
    <w:p w14:paraId="786B0884" w14:textId="0FA51303" w:rsidR="00AF1478" w:rsidRDefault="00AF1478" w:rsidP="00274745">
      <w:pPr>
        <w:pStyle w:val="ol2"/>
      </w:pPr>
      <w:r>
        <w:t xml:space="preserve">When the application is running, </w:t>
      </w:r>
      <w:r w:rsidR="008F25AA">
        <w:rPr>
          <w:lang w:val="en-US"/>
        </w:rPr>
        <w:t xml:space="preserve">select option 7 (“Show packet capture log”) to </w:t>
      </w:r>
      <w:r>
        <w:t xml:space="preserve">preview layer 4 traffic details, source and destination IP addresses, ports, </w:t>
      </w:r>
      <w:r w:rsidR="008F25AA">
        <w:rPr>
          <w:lang w:val="en-US"/>
        </w:rPr>
        <w:t xml:space="preserve">and </w:t>
      </w:r>
      <w:r>
        <w:t>protocols.</w:t>
      </w:r>
    </w:p>
    <w:p w14:paraId="15527104" w14:textId="2CCFB991" w:rsidR="0075341E" w:rsidRDefault="00FE20B2" w:rsidP="00CA28B3">
      <w:pPr>
        <w:pStyle w:val="pNote"/>
      </w:pPr>
      <w:r>
        <w:rPr>
          <w:lang w:val="en-US"/>
        </w:rPr>
        <w:t>Note: t</w:t>
      </w:r>
      <w:r w:rsidR="00AF1478" w:rsidRPr="00FE20B2">
        <w:t>h</w:t>
      </w:r>
      <w:r w:rsidR="008F25AA">
        <w:rPr>
          <w:lang w:val="en-US"/>
        </w:rPr>
        <w:t>is</w:t>
      </w:r>
      <w:r w:rsidR="00AF1478" w:rsidRPr="00FE20B2">
        <w:t xml:space="preserve"> option can be used for troubleshooting</w:t>
      </w:r>
      <w:r w:rsidR="008F25AA">
        <w:rPr>
          <w:lang w:val="en-US"/>
        </w:rPr>
        <w:t>,</w:t>
      </w:r>
      <w:r w:rsidR="00AF1478" w:rsidRPr="00FE20B2">
        <w:t xml:space="preserve"> or </w:t>
      </w:r>
      <w:r w:rsidR="008F25AA">
        <w:rPr>
          <w:lang w:val="en-US"/>
        </w:rPr>
        <w:t xml:space="preserve">to </w:t>
      </w:r>
      <w:proofErr w:type="spellStart"/>
      <w:r w:rsidR="00AF1478" w:rsidRPr="00FE20B2">
        <w:t>validat</w:t>
      </w:r>
      <w:proofErr w:type="spellEnd"/>
      <w:r w:rsidR="008F25AA">
        <w:rPr>
          <w:lang w:val="en-US"/>
        </w:rPr>
        <w:t>e</w:t>
      </w:r>
      <w:r w:rsidR="00AF1478" w:rsidRPr="00FE20B2">
        <w:t xml:space="preserve"> that the mirrored traffic arrives </w:t>
      </w:r>
      <w:r w:rsidR="008F25AA">
        <w:rPr>
          <w:lang w:val="en-US"/>
        </w:rPr>
        <w:t xml:space="preserve">at </w:t>
      </w:r>
      <w:r w:rsidR="00AF1478" w:rsidRPr="00FE20B2">
        <w:t>the capturing port.</w:t>
      </w:r>
    </w:p>
    <w:p w14:paraId="16C671FC" w14:textId="77777777" w:rsidR="002F29D4" w:rsidRPr="002F29D4" w:rsidRDefault="002F29D4" w:rsidP="00A63A19">
      <w:pPr>
        <w:pStyle w:val="h1"/>
        <w:rPr>
          <w:rStyle w:val="IntenseEmphasis"/>
          <w:rFonts w:ascii="Verdana" w:hAnsi="Verdana"/>
          <w:i w:val="0"/>
          <w:iCs w:val="0"/>
          <w:color w:val="0AD586"/>
        </w:rPr>
      </w:pPr>
      <w:bookmarkStart w:id="42" w:name="_Toc529432837"/>
      <w:r>
        <w:lastRenderedPageBreak/>
        <w:t>Start the application</w:t>
      </w:r>
      <w:bookmarkEnd w:id="42"/>
    </w:p>
    <w:p w14:paraId="560F879E" w14:textId="77777777" w:rsidR="00364D48" w:rsidRPr="0016090C" w:rsidRDefault="00A80A08" w:rsidP="00274745">
      <w:pPr>
        <w:pStyle w:val="ol2"/>
        <w:numPr>
          <w:ilvl w:val="0"/>
          <w:numId w:val="10"/>
        </w:numPr>
      </w:pPr>
      <w:r>
        <w:t xml:space="preserve">Select application services settings to perform quick sanity test and start the </w:t>
      </w:r>
      <w:proofErr w:type="spellStart"/>
      <w:r>
        <w:t>empow</w:t>
      </w:r>
      <w:proofErr w:type="spellEnd"/>
      <w:r>
        <w:t xml:space="preserve"> application.</w:t>
      </w:r>
    </w:p>
    <w:p w14:paraId="2CD2A5A5" w14:textId="77777777" w:rsidR="002F29D4" w:rsidRPr="00825799" w:rsidRDefault="002F29D4" w:rsidP="004E5860">
      <w:pPr>
        <w:pStyle w:val="pimg"/>
        <w:rPr>
          <w:color w:val="CC3399"/>
        </w:rPr>
      </w:pPr>
      <w:r w:rsidRPr="00364D48">
        <w:drawing>
          <wp:inline distT="0" distB="0" distL="0" distR="0" wp14:anchorId="5BCAAA4D" wp14:editId="08F43B65">
            <wp:extent cx="3781425" cy="3019425"/>
            <wp:effectExtent l="0" t="0" r="9525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2212" w14:textId="572921AC" w:rsidR="00A80A08" w:rsidRDefault="00364D48" w:rsidP="00274745">
      <w:pPr>
        <w:pStyle w:val="ol2"/>
      </w:pPr>
      <w:r>
        <w:t>Choose the run quick readiness test option to get the sanity test results</w:t>
      </w:r>
      <w:r w:rsidR="00060F4B">
        <w:rPr>
          <w:lang w:val="en-US"/>
        </w:rPr>
        <w:t>.</w:t>
      </w:r>
    </w:p>
    <w:p w14:paraId="219DD466" w14:textId="77777777" w:rsidR="00364D48" w:rsidRDefault="00364D48" w:rsidP="004E5860">
      <w:pPr>
        <w:pStyle w:val="pimg"/>
      </w:pPr>
      <w:r w:rsidRPr="00364D48">
        <w:drawing>
          <wp:inline distT="0" distB="0" distL="0" distR="0" wp14:anchorId="1C9748FE" wp14:editId="77E2EAAE">
            <wp:extent cx="3707704" cy="981451"/>
            <wp:effectExtent l="0" t="0" r="7620" b="952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529" cy="9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BF42" w14:textId="676A1FBB" w:rsidR="00364D48" w:rsidRPr="00B3728A" w:rsidRDefault="00274745" w:rsidP="00274745">
      <w:pPr>
        <w:pStyle w:val="ListParagraph"/>
      </w:pPr>
      <w:r>
        <w:rPr>
          <w:lang w:val="en-US"/>
        </w:rPr>
        <w:t xml:space="preserve">This </w:t>
      </w:r>
      <w:r w:rsidR="00B41585">
        <w:rPr>
          <w:lang w:val="en-US"/>
        </w:rPr>
        <w:t xml:space="preserve">will be displayed for a </w:t>
      </w:r>
      <w:r>
        <w:rPr>
          <w:lang w:val="en-US"/>
        </w:rPr>
        <w:t>s</w:t>
      </w:r>
      <w:proofErr w:type="spellStart"/>
      <w:r w:rsidR="00B3728A" w:rsidRPr="00B3728A">
        <w:t>uccess</w:t>
      </w:r>
      <w:r>
        <w:rPr>
          <w:lang w:val="en-US"/>
        </w:rPr>
        <w:t>ful</w:t>
      </w:r>
      <w:proofErr w:type="spellEnd"/>
      <w:r>
        <w:rPr>
          <w:lang w:val="en-US"/>
        </w:rPr>
        <w:t xml:space="preserve"> result</w:t>
      </w:r>
      <w:r w:rsidR="00B41585">
        <w:rPr>
          <w:lang w:val="en-US"/>
        </w:rPr>
        <w:t>:</w:t>
      </w:r>
    </w:p>
    <w:p w14:paraId="585E32CC" w14:textId="77777777" w:rsidR="00B3728A" w:rsidRDefault="00B3728A" w:rsidP="004E5860">
      <w:pPr>
        <w:pStyle w:val="pimg"/>
      </w:pPr>
      <w:r w:rsidRPr="00B3728A">
        <w:drawing>
          <wp:inline distT="0" distB="0" distL="0" distR="0" wp14:anchorId="60C6B30F" wp14:editId="07214E7F">
            <wp:extent cx="4559474" cy="1673283"/>
            <wp:effectExtent l="0" t="0" r="0" b="317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745" cy="167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E3BB" w14:textId="5B8B13A4" w:rsidR="00364D48" w:rsidRPr="008A6245" w:rsidRDefault="00B41585" w:rsidP="00B41585">
      <w:pPr>
        <w:pStyle w:val="ListParagraph"/>
      </w:pPr>
      <w:r>
        <w:rPr>
          <w:lang w:val="en-US"/>
        </w:rPr>
        <w:t>This will be displayed if the readiness test fails:</w:t>
      </w:r>
    </w:p>
    <w:p w14:paraId="0975585A" w14:textId="77777777" w:rsidR="00364D48" w:rsidRDefault="00364D48" w:rsidP="004E5860">
      <w:pPr>
        <w:pStyle w:val="pimg"/>
      </w:pPr>
      <w:r w:rsidRPr="00364D48">
        <w:lastRenderedPageBreak/>
        <w:drawing>
          <wp:inline distT="0" distB="0" distL="0" distR="0" wp14:anchorId="49895944" wp14:editId="3532640A">
            <wp:extent cx="4905375" cy="1800225"/>
            <wp:effectExtent l="0" t="0" r="9525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8C0B" w14:textId="144F3354" w:rsidR="00B3728A" w:rsidRDefault="008A6245" w:rsidP="00B41585">
      <w:pPr>
        <w:pStyle w:val="ol2"/>
      </w:pPr>
      <w:r>
        <w:t xml:space="preserve">If the readiness test is successful, select </w:t>
      </w:r>
      <w:r w:rsidR="00060F4B" w:rsidRPr="00060F4B">
        <w:rPr>
          <w:b/>
          <w:bCs/>
          <w:lang w:val="en-US"/>
        </w:rPr>
        <w:t>S</w:t>
      </w:r>
      <w:r w:rsidRPr="00060F4B">
        <w:rPr>
          <w:b/>
          <w:bCs/>
        </w:rPr>
        <w:t xml:space="preserve">tart </w:t>
      </w:r>
      <w:proofErr w:type="spellStart"/>
      <w:r w:rsidRPr="00060F4B">
        <w:rPr>
          <w:b/>
          <w:bCs/>
        </w:rPr>
        <w:t>empow</w:t>
      </w:r>
      <w:proofErr w:type="spellEnd"/>
      <w:r w:rsidRPr="00060F4B">
        <w:rPr>
          <w:b/>
          <w:bCs/>
        </w:rPr>
        <w:t xml:space="preserve"> application</w:t>
      </w:r>
      <w:r w:rsidR="00060F4B">
        <w:rPr>
          <w:b/>
          <w:bCs/>
          <w:lang w:val="en-US"/>
        </w:rPr>
        <w:t>.</w:t>
      </w:r>
    </w:p>
    <w:p w14:paraId="43B731E0" w14:textId="77777777" w:rsidR="008A6245" w:rsidRDefault="008A6245" w:rsidP="004E5860">
      <w:pPr>
        <w:pStyle w:val="pimg"/>
      </w:pPr>
      <w:r w:rsidRPr="008A6245">
        <w:drawing>
          <wp:inline distT="0" distB="0" distL="0" distR="0" wp14:anchorId="6934A168" wp14:editId="23210174">
            <wp:extent cx="3762375" cy="3009900"/>
            <wp:effectExtent l="0" t="0" r="952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C53A" w14:textId="77777777" w:rsidR="008A6245" w:rsidRDefault="008A6245" w:rsidP="00274745">
      <w:pPr>
        <w:pStyle w:val="ol2"/>
      </w:pPr>
      <w:r>
        <w:t>Check the application status, by selecting the first option.</w:t>
      </w:r>
    </w:p>
    <w:p w14:paraId="24E243C6" w14:textId="77777777" w:rsidR="008A6245" w:rsidRDefault="008A6245" w:rsidP="004E5860">
      <w:pPr>
        <w:pStyle w:val="pimg"/>
      </w:pPr>
      <w:r w:rsidRPr="008A6245">
        <w:drawing>
          <wp:inline distT="0" distB="0" distL="0" distR="0" wp14:anchorId="44417D7B" wp14:editId="1F77B652">
            <wp:extent cx="3762375" cy="133350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E4E9" w14:textId="7E34763F" w:rsidR="00C00A2D" w:rsidRDefault="00B10C68" w:rsidP="00CA28B3">
      <w:pPr>
        <w:pStyle w:val="pNote"/>
      </w:pPr>
      <w:r w:rsidRPr="00060F4B">
        <w:t>Note</w:t>
      </w:r>
      <w:r w:rsidR="00060F4B">
        <w:rPr>
          <w:lang w:val="en-US"/>
        </w:rPr>
        <w:t>:</w:t>
      </w:r>
      <w:r w:rsidR="008A6245" w:rsidRPr="00060F4B">
        <w:t xml:space="preserve"> </w:t>
      </w:r>
      <w:r w:rsidR="00B41585">
        <w:rPr>
          <w:lang w:val="en-US"/>
        </w:rPr>
        <w:t xml:space="preserve">press OK, and select option 1 (“Get the application status”) every few seconds, to manually refresh the screen, as it does not </w:t>
      </w:r>
      <w:r w:rsidR="008A6245" w:rsidRPr="00060F4B">
        <w:t>refresh itself.</w:t>
      </w:r>
    </w:p>
    <w:p w14:paraId="4953B76E" w14:textId="77777777" w:rsidR="008A6245" w:rsidRDefault="008A6245" w:rsidP="004E5860">
      <w:pPr>
        <w:pStyle w:val="pimg"/>
      </w:pPr>
      <w:r w:rsidRPr="008A6245">
        <w:lastRenderedPageBreak/>
        <w:drawing>
          <wp:inline distT="0" distB="0" distL="0" distR="0" wp14:anchorId="4E9A2B13" wp14:editId="0B735617">
            <wp:extent cx="3800475" cy="1343025"/>
            <wp:effectExtent l="0" t="0" r="9525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C94F" w14:textId="513E858D" w:rsidR="00C00A2D" w:rsidRDefault="00C00A2D" w:rsidP="00060F4B">
      <w:pPr>
        <w:pStyle w:val="pindented"/>
      </w:pPr>
      <w:r>
        <w:t xml:space="preserve">When the application status switches to available, </w:t>
      </w:r>
      <w:r w:rsidR="00B41585">
        <w:rPr>
          <w:lang w:val="en-US"/>
        </w:rPr>
        <w:t>open</w:t>
      </w:r>
      <w:r>
        <w:t xml:space="preserve"> the web management interface </w:t>
      </w:r>
      <w:r w:rsidR="00060F4B">
        <w:rPr>
          <w:lang w:val="en-US"/>
        </w:rPr>
        <w:t>at</w:t>
      </w:r>
      <w:r>
        <w:t xml:space="preserve"> </w:t>
      </w:r>
      <w:r w:rsidRPr="00060F4B">
        <w:rPr>
          <w:i/>
          <w:iCs/>
        </w:rPr>
        <w:t>https://EMPOW_SST_IP_ADDRESS:8443</w:t>
      </w:r>
      <w:r>
        <w:t xml:space="preserve"> </w:t>
      </w:r>
    </w:p>
    <w:p w14:paraId="644179C3" w14:textId="77A1AA5F" w:rsidR="00C00A2D" w:rsidRDefault="00C00A2D" w:rsidP="00060F4B">
      <w:pPr>
        <w:pStyle w:val="pindented"/>
      </w:pPr>
      <w:r>
        <w:t>Use the</w:t>
      </w:r>
      <w:r w:rsidR="00B41585">
        <w:rPr>
          <w:lang w:val="en-US"/>
        </w:rPr>
        <w:t>se</w:t>
      </w:r>
      <w:r>
        <w:t xml:space="preserve"> credential</w:t>
      </w:r>
      <w:r w:rsidR="00CC22D6">
        <w:rPr>
          <w:lang w:val="en-US"/>
        </w:rPr>
        <w:t>s</w:t>
      </w:r>
      <w:r>
        <w:t xml:space="preserve"> to log in:</w:t>
      </w:r>
    </w:p>
    <w:p w14:paraId="3EE92354" w14:textId="77777777" w:rsidR="00C00A2D" w:rsidRDefault="00C00A2D" w:rsidP="00060F4B">
      <w:pPr>
        <w:pStyle w:val="pindented"/>
      </w:pPr>
      <w:r>
        <w:tab/>
        <w:t xml:space="preserve">Username: </w:t>
      </w:r>
      <w:r>
        <w:tab/>
        <w:t>admin</w:t>
      </w:r>
    </w:p>
    <w:p w14:paraId="10FD202A" w14:textId="77777777" w:rsidR="00C00A2D" w:rsidRDefault="00C00A2D" w:rsidP="00060F4B">
      <w:pPr>
        <w:pStyle w:val="pindented"/>
      </w:pPr>
      <w:r>
        <w:tab/>
        <w:t xml:space="preserve">Password: </w:t>
      </w:r>
      <w:r>
        <w:tab/>
      </w:r>
      <w:proofErr w:type="spellStart"/>
      <w:r>
        <w:t>empow</w:t>
      </w:r>
      <w:proofErr w:type="spellEnd"/>
    </w:p>
    <w:p w14:paraId="59C7AC25" w14:textId="77777777" w:rsidR="00C00A2D" w:rsidRPr="00BB33AC" w:rsidRDefault="00C00A2D" w:rsidP="004E5860">
      <w:pPr>
        <w:pStyle w:val="pimg"/>
      </w:pPr>
      <w:r w:rsidRPr="00C00A2D">
        <w:drawing>
          <wp:inline distT="0" distB="0" distL="0" distR="0" wp14:anchorId="62BA7031" wp14:editId="256EFEB7">
            <wp:extent cx="6115050" cy="3980180"/>
            <wp:effectExtent l="0" t="0" r="0" b="127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A2D" w:rsidRPr="00BB33AC" w:rsidSect="00CD7910">
      <w:headerReference w:type="even" r:id="rId52"/>
      <w:footerReference w:type="default" r:id="rId53"/>
      <w:pgSz w:w="12240" w:h="15840"/>
      <w:pgMar w:top="1440" w:right="1166" w:bottom="1440" w:left="1440" w:header="432" w:footer="24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6179A5" w14:textId="77777777" w:rsidR="00971073" w:rsidRDefault="00971073" w:rsidP="009125A2">
      <w:r>
        <w:separator/>
      </w:r>
    </w:p>
  </w:endnote>
  <w:endnote w:type="continuationSeparator" w:id="0">
    <w:p w14:paraId="66F2282B" w14:textId="77777777" w:rsidR="00971073" w:rsidRDefault="00971073" w:rsidP="00912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27D07" w14:textId="7E316118" w:rsidR="00944D44" w:rsidRPr="003950C5" w:rsidRDefault="00944D44" w:rsidP="00FE171E">
    <w:pPr>
      <w:pStyle w:val="Footer"/>
      <w:jc w:val="center"/>
      <w:rPr>
        <w:rFonts w:cs="Segoe UI"/>
      </w:rPr>
    </w:pPr>
    <w:sdt>
      <w:sdtPr>
        <w:rPr>
          <w:rFonts w:cs="Segoe UI"/>
        </w:rPr>
        <w:alias w:val="Title"/>
        <w:tag w:val=""/>
        <w:id w:val="-798216379"/>
        <w:placeholder>
          <w:docPart w:val="CC5C30663E30428D913BE7622CA3002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Pr="003950C5">
          <w:rPr>
            <w:rFonts w:cs="Segoe UI"/>
          </w:rPr>
          <w:t>empow</w:t>
        </w:r>
        <w:proofErr w:type="spellEnd"/>
        <w:r w:rsidRPr="003950C5">
          <w:rPr>
            <w:rFonts w:cs="Segoe UI"/>
          </w:rPr>
          <w:t xml:space="preserve"> Platform</w:t>
        </w:r>
      </w:sdtContent>
    </w:sdt>
    <w:r>
      <w:rPr>
        <w:rFonts w:cs="Segoe UI"/>
        <w:color w:val="FFFFFF" w:themeColor="background1"/>
      </w:rPr>
      <w:t xml:space="preserve">  </w:t>
    </w:r>
    <w:r w:rsidRPr="003950C5">
      <w:rPr>
        <w:rFonts w:cs="Segoe UI"/>
      </w:rPr>
      <w:t xml:space="preserve"> </w:t>
    </w:r>
    <w:sdt>
      <w:sdtPr>
        <w:rPr>
          <w:rFonts w:ascii="Segoe UI Light" w:hAnsi="Segoe UI Light" w:cs="Segoe UI Light"/>
        </w:rPr>
        <w:alias w:val="Secondary title"/>
        <w:tag w:val=""/>
        <w:id w:val="-1343078890"/>
        <w:placeholder>
          <w:docPart w:val="2195DA2F7C964C7F8ACF596A8AD1FE95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rFonts w:ascii="Segoe UI Light" w:hAnsi="Segoe UI Light" w:cs="Segoe UI Light"/>
          </w:rPr>
          <w:t>installation guide</w:t>
        </w:r>
      </w:sdtContent>
    </w:sdt>
  </w:p>
  <w:p w14:paraId="4EF36A21" w14:textId="6FAE5F84" w:rsidR="00944D44" w:rsidRPr="003950C5" w:rsidRDefault="00944D44" w:rsidP="00D63882">
    <w:pPr>
      <w:pStyle w:val="Footer"/>
      <w:jc w:val="center"/>
      <w:rPr>
        <w:rFonts w:cs="Segoe UI"/>
      </w:rPr>
    </w:pPr>
    <w:r>
      <w:rPr>
        <w:noProof/>
      </w:rPr>
      <w:object w:dxaOrig="0" w:dyaOrig="0" w14:anchorId="561F68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-74.05pt;margin-top:-15.7pt;width:618.9pt;height:52.45pt;z-index:-251658240;mso-wrap-edited:f;mso-width-percent:0;mso-height-percent:0;mso-position-horizontal-relative:text;mso-position-vertical-relative:text;mso-width-percent:0;mso-height-percent:0">
          <v:imagedata r:id="rId1" o:title=""/>
        </v:shape>
        <o:OLEObject Type="Embed" ProgID="Visio.Drawing.15" ShapeID="_x0000_s2049" DrawAspect="Content" ObjectID="_1603174730" r:id="rId2"/>
      </w:object>
    </w:r>
    <w:sdt>
      <w:sdtPr>
        <w:id w:val="761886002"/>
        <w:docPartObj>
          <w:docPartGallery w:val="Page Numbers (Bottom of Page)"/>
          <w:docPartUnique/>
        </w:docPartObj>
      </w:sdtPr>
      <w:sdtEndPr>
        <w:rPr>
          <w:rFonts w:cs="Segoe UI"/>
        </w:rPr>
      </w:sdtEndPr>
      <w:sdtContent>
        <w:sdt>
          <w:sdtPr>
            <w:rPr>
              <w:rFonts w:cs="Segoe UI"/>
            </w:rPr>
            <w:id w:val="1315292931"/>
            <w:docPartObj>
              <w:docPartGallery w:val="Page Numbers (Bottom of Page)"/>
              <w:docPartUnique/>
            </w:docPartObj>
          </w:sdtPr>
          <w:sdtContent>
            <w:r w:rsidRPr="003950C5">
              <w:rPr>
                <w:rFonts w:cs="Segoe UI"/>
              </w:rPr>
              <w:t xml:space="preserve">Page </w:t>
            </w:r>
            <w:r w:rsidRPr="003950C5">
              <w:rPr>
                <w:rFonts w:cs="Segoe UI Light"/>
              </w:rPr>
              <w:t>|</w:t>
            </w:r>
            <w:r w:rsidRPr="003950C5">
              <w:rPr>
                <w:rFonts w:ascii="Segoe UI Light" w:hAnsi="Segoe UI Light" w:cs="Segoe UI Light"/>
              </w:rPr>
              <w:t xml:space="preserve"> </w:t>
            </w:r>
            <w:r w:rsidRPr="003950C5">
              <w:rPr>
                <w:rFonts w:ascii="Segoe UI Light" w:hAnsi="Segoe UI Light" w:cs="Segoe UI Light"/>
              </w:rPr>
              <w:fldChar w:fldCharType="begin"/>
            </w:r>
            <w:r w:rsidRPr="003950C5">
              <w:rPr>
                <w:rFonts w:ascii="Segoe UI Light" w:hAnsi="Segoe UI Light" w:cs="Segoe UI Light"/>
              </w:rPr>
              <w:instrText xml:space="preserve"> PAGE   \* MERGEFORMAT </w:instrText>
            </w:r>
            <w:r w:rsidRPr="003950C5">
              <w:rPr>
                <w:rFonts w:ascii="Segoe UI Light" w:hAnsi="Segoe UI Light" w:cs="Segoe UI Light"/>
              </w:rPr>
              <w:fldChar w:fldCharType="separate"/>
            </w:r>
            <w:r w:rsidRPr="003950C5">
              <w:rPr>
                <w:rFonts w:cs="Segoe UI Light"/>
                <w:noProof/>
              </w:rPr>
              <w:t>5</w:t>
            </w:r>
            <w:r w:rsidRPr="003950C5">
              <w:rPr>
                <w:rFonts w:ascii="Segoe UI Light" w:hAnsi="Segoe UI Light" w:cs="Segoe UI Light"/>
                <w:noProof/>
              </w:rPr>
              <w:fldChar w:fldCharType="end"/>
            </w:r>
          </w:sdtContent>
        </w:sdt>
        <w:r w:rsidRPr="003950C5">
          <w:rPr>
            <w:rFonts w:cs="Segoe UI"/>
          </w:rP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F2352E" w14:textId="77777777" w:rsidR="00971073" w:rsidRDefault="00971073" w:rsidP="009125A2">
      <w:r>
        <w:separator/>
      </w:r>
    </w:p>
  </w:footnote>
  <w:footnote w:type="continuationSeparator" w:id="0">
    <w:p w14:paraId="04615AD0" w14:textId="77777777" w:rsidR="00971073" w:rsidRDefault="00971073" w:rsidP="00912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B62E8" w14:textId="77777777" w:rsidR="00944D44" w:rsidRDefault="00944D44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 wp14:anchorId="1624310E" wp14:editId="057AA22F">
          <wp:simplePos x="0" y="0"/>
          <wp:positionH relativeFrom="column">
            <wp:posOffset>-1009650</wp:posOffset>
          </wp:positionH>
          <wp:positionV relativeFrom="paragraph">
            <wp:posOffset>-457200</wp:posOffset>
          </wp:positionV>
          <wp:extent cx="8001000" cy="1666875"/>
          <wp:effectExtent l="0" t="0" r="0" b="9525"/>
          <wp:wrapNone/>
          <wp:docPr id="169" name="Picture 1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n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0" cy="1666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61F3"/>
    <w:multiLevelType w:val="hybridMultilevel"/>
    <w:tmpl w:val="FDD22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D4E66"/>
    <w:multiLevelType w:val="hybridMultilevel"/>
    <w:tmpl w:val="C2F0FACC"/>
    <w:lvl w:ilvl="0" w:tplc="F3F45EAE">
      <w:start w:val="1"/>
      <w:numFmt w:val="decimal"/>
      <w:pStyle w:val="ol2"/>
      <w:lvlText w:val="%1."/>
      <w:lvlJc w:val="left"/>
      <w:pPr>
        <w:ind w:left="648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A96561"/>
    <w:multiLevelType w:val="hybridMultilevel"/>
    <w:tmpl w:val="AA32E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E4A1B"/>
    <w:multiLevelType w:val="hybridMultilevel"/>
    <w:tmpl w:val="6534FF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066D55"/>
    <w:multiLevelType w:val="hybridMultilevel"/>
    <w:tmpl w:val="9D80D754"/>
    <w:lvl w:ilvl="0" w:tplc="64521C9C">
      <w:start w:val="1"/>
      <w:numFmt w:val="decimal"/>
      <w:pStyle w:val="o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ED609CD"/>
    <w:multiLevelType w:val="hybridMultilevel"/>
    <w:tmpl w:val="AE3E2B88"/>
    <w:lvl w:ilvl="0" w:tplc="D11E0DE8">
      <w:start w:val="1"/>
      <w:numFmt w:val="bullet"/>
      <w:pStyle w:val="ul-2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65AA69FC"/>
    <w:multiLevelType w:val="hybridMultilevel"/>
    <w:tmpl w:val="E8DCC282"/>
    <w:lvl w:ilvl="0" w:tplc="89F27A0E">
      <w:start w:val="1"/>
      <w:numFmt w:val="bullet"/>
      <w:lvlText w:val=""/>
      <w:lvlJc w:val="left"/>
      <w:pPr>
        <w:ind w:left="648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6DFE6EE7"/>
    <w:multiLevelType w:val="hybridMultilevel"/>
    <w:tmpl w:val="BE5660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7B521AD"/>
    <w:multiLevelType w:val="hybridMultilevel"/>
    <w:tmpl w:val="834695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8"/>
  </w:num>
  <w:num w:numId="16">
    <w:abstractNumId w:val="7"/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attachedTemplate r:id="rId1"/>
  <w:linkStyles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5A2"/>
    <w:rsid w:val="00000BBA"/>
    <w:rsid w:val="00046D97"/>
    <w:rsid w:val="00060F4B"/>
    <w:rsid w:val="00064868"/>
    <w:rsid w:val="00064A86"/>
    <w:rsid w:val="0006510C"/>
    <w:rsid w:val="000963E4"/>
    <w:rsid w:val="000A017C"/>
    <w:rsid w:val="000A10C0"/>
    <w:rsid w:val="000C6B70"/>
    <w:rsid w:val="000D3AD7"/>
    <w:rsid w:val="000D6C3B"/>
    <w:rsid w:val="000E0793"/>
    <w:rsid w:val="000E0824"/>
    <w:rsid w:val="000E314C"/>
    <w:rsid w:val="000F11FC"/>
    <w:rsid w:val="001054C4"/>
    <w:rsid w:val="00112592"/>
    <w:rsid w:val="00130020"/>
    <w:rsid w:val="00130418"/>
    <w:rsid w:val="00134A01"/>
    <w:rsid w:val="00152FE2"/>
    <w:rsid w:val="0016090C"/>
    <w:rsid w:val="001609AE"/>
    <w:rsid w:val="00163286"/>
    <w:rsid w:val="0016583F"/>
    <w:rsid w:val="00166054"/>
    <w:rsid w:val="001A064C"/>
    <w:rsid w:val="001C66B3"/>
    <w:rsid w:val="001D7198"/>
    <w:rsid w:val="001F3F11"/>
    <w:rsid w:val="00210A8D"/>
    <w:rsid w:val="00213E7A"/>
    <w:rsid w:val="00250D7F"/>
    <w:rsid w:val="00272C54"/>
    <w:rsid w:val="00274745"/>
    <w:rsid w:val="00281029"/>
    <w:rsid w:val="002859FB"/>
    <w:rsid w:val="00290503"/>
    <w:rsid w:val="002906AB"/>
    <w:rsid w:val="00297630"/>
    <w:rsid w:val="002D64C6"/>
    <w:rsid w:val="002F29D4"/>
    <w:rsid w:val="00324365"/>
    <w:rsid w:val="00332A67"/>
    <w:rsid w:val="0035442B"/>
    <w:rsid w:val="0036074C"/>
    <w:rsid w:val="0036083C"/>
    <w:rsid w:val="00364D48"/>
    <w:rsid w:val="00370E9A"/>
    <w:rsid w:val="0038663B"/>
    <w:rsid w:val="003950C5"/>
    <w:rsid w:val="003A7635"/>
    <w:rsid w:val="003C0CA1"/>
    <w:rsid w:val="003C4DCC"/>
    <w:rsid w:val="003E321D"/>
    <w:rsid w:val="003E6BF9"/>
    <w:rsid w:val="00403E3E"/>
    <w:rsid w:val="00411514"/>
    <w:rsid w:val="00470991"/>
    <w:rsid w:val="0048363B"/>
    <w:rsid w:val="00495A45"/>
    <w:rsid w:val="0049689F"/>
    <w:rsid w:val="004C6AB9"/>
    <w:rsid w:val="004D0366"/>
    <w:rsid w:val="004E5860"/>
    <w:rsid w:val="00501D45"/>
    <w:rsid w:val="00501E83"/>
    <w:rsid w:val="00511923"/>
    <w:rsid w:val="00512D96"/>
    <w:rsid w:val="005166E8"/>
    <w:rsid w:val="005272EF"/>
    <w:rsid w:val="00527F57"/>
    <w:rsid w:val="0053646B"/>
    <w:rsid w:val="005429CB"/>
    <w:rsid w:val="00561252"/>
    <w:rsid w:val="00581836"/>
    <w:rsid w:val="005A4B63"/>
    <w:rsid w:val="005B4492"/>
    <w:rsid w:val="005D01C6"/>
    <w:rsid w:val="005E00A9"/>
    <w:rsid w:val="005E6CCA"/>
    <w:rsid w:val="005F390A"/>
    <w:rsid w:val="00600B91"/>
    <w:rsid w:val="006178F0"/>
    <w:rsid w:val="00623614"/>
    <w:rsid w:val="006268C3"/>
    <w:rsid w:val="0064238E"/>
    <w:rsid w:val="00677838"/>
    <w:rsid w:val="00683C4E"/>
    <w:rsid w:val="00685FDB"/>
    <w:rsid w:val="00694FD8"/>
    <w:rsid w:val="006B146D"/>
    <w:rsid w:val="006B331A"/>
    <w:rsid w:val="006B508B"/>
    <w:rsid w:val="006C708D"/>
    <w:rsid w:val="006D6557"/>
    <w:rsid w:val="006E1B98"/>
    <w:rsid w:val="006E77BD"/>
    <w:rsid w:val="006F4F9F"/>
    <w:rsid w:val="006F5A42"/>
    <w:rsid w:val="00704590"/>
    <w:rsid w:val="007172D1"/>
    <w:rsid w:val="0073489C"/>
    <w:rsid w:val="00735E4C"/>
    <w:rsid w:val="007434BA"/>
    <w:rsid w:val="00744AAB"/>
    <w:rsid w:val="00751E9C"/>
    <w:rsid w:val="0075341E"/>
    <w:rsid w:val="00756EAF"/>
    <w:rsid w:val="007578E2"/>
    <w:rsid w:val="007620C1"/>
    <w:rsid w:val="00771603"/>
    <w:rsid w:val="007C3BDA"/>
    <w:rsid w:val="007E0B67"/>
    <w:rsid w:val="00803DC7"/>
    <w:rsid w:val="008047D3"/>
    <w:rsid w:val="00806F5C"/>
    <w:rsid w:val="008105BC"/>
    <w:rsid w:val="0081512C"/>
    <w:rsid w:val="00817D30"/>
    <w:rsid w:val="008246E5"/>
    <w:rsid w:val="00825799"/>
    <w:rsid w:val="00867B15"/>
    <w:rsid w:val="00887EC1"/>
    <w:rsid w:val="00893BE1"/>
    <w:rsid w:val="008A300D"/>
    <w:rsid w:val="008A6245"/>
    <w:rsid w:val="008D6C1A"/>
    <w:rsid w:val="008F25AA"/>
    <w:rsid w:val="009125A2"/>
    <w:rsid w:val="0092363B"/>
    <w:rsid w:val="009301F4"/>
    <w:rsid w:val="009374DD"/>
    <w:rsid w:val="00944D44"/>
    <w:rsid w:val="00954855"/>
    <w:rsid w:val="009642BC"/>
    <w:rsid w:val="00966FB1"/>
    <w:rsid w:val="00971073"/>
    <w:rsid w:val="009744D6"/>
    <w:rsid w:val="00987015"/>
    <w:rsid w:val="009C0641"/>
    <w:rsid w:val="009F1566"/>
    <w:rsid w:val="00A4486F"/>
    <w:rsid w:val="00A63A19"/>
    <w:rsid w:val="00A7189A"/>
    <w:rsid w:val="00A80A08"/>
    <w:rsid w:val="00AA63A9"/>
    <w:rsid w:val="00AC44E7"/>
    <w:rsid w:val="00AD4310"/>
    <w:rsid w:val="00AE57BA"/>
    <w:rsid w:val="00AF1478"/>
    <w:rsid w:val="00B05144"/>
    <w:rsid w:val="00B10C68"/>
    <w:rsid w:val="00B14477"/>
    <w:rsid w:val="00B3728A"/>
    <w:rsid w:val="00B41585"/>
    <w:rsid w:val="00B623B7"/>
    <w:rsid w:val="00B8610C"/>
    <w:rsid w:val="00B970A1"/>
    <w:rsid w:val="00BB3015"/>
    <w:rsid w:val="00BB33AC"/>
    <w:rsid w:val="00BC13DD"/>
    <w:rsid w:val="00C00A2D"/>
    <w:rsid w:val="00C568C0"/>
    <w:rsid w:val="00C65CF2"/>
    <w:rsid w:val="00C73774"/>
    <w:rsid w:val="00C76119"/>
    <w:rsid w:val="00C91F57"/>
    <w:rsid w:val="00C9583E"/>
    <w:rsid w:val="00C95B0B"/>
    <w:rsid w:val="00CA28B3"/>
    <w:rsid w:val="00CC22D6"/>
    <w:rsid w:val="00CD2CA3"/>
    <w:rsid w:val="00CD7910"/>
    <w:rsid w:val="00CE4C4E"/>
    <w:rsid w:val="00CE7280"/>
    <w:rsid w:val="00D10A5E"/>
    <w:rsid w:val="00D251EA"/>
    <w:rsid w:val="00D25EF1"/>
    <w:rsid w:val="00D526E1"/>
    <w:rsid w:val="00D60E31"/>
    <w:rsid w:val="00D63882"/>
    <w:rsid w:val="00D72F33"/>
    <w:rsid w:val="00D85C98"/>
    <w:rsid w:val="00D93375"/>
    <w:rsid w:val="00DA3B14"/>
    <w:rsid w:val="00DB06CF"/>
    <w:rsid w:val="00DD718E"/>
    <w:rsid w:val="00DE7036"/>
    <w:rsid w:val="00DF024F"/>
    <w:rsid w:val="00E01B3B"/>
    <w:rsid w:val="00E502F0"/>
    <w:rsid w:val="00E56053"/>
    <w:rsid w:val="00E70ABE"/>
    <w:rsid w:val="00E70AC0"/>
    <w:rsid w:val="00EA0FE6"/>
    <w:rsid w:val="00EA3587"/>
    <w:rsid w:val="00EB07F6"/>
    <w:rsid w:val="00EB27D0"/>
    <w:rsid w:val="00EB3F4B"/>
    <w:rsid w:val="00EC3977"/>
    <w:rsid w:val="00EF07A6"/>
    <w:rsid w:val="00EF1277"/>
    <w:rsid w:val="00F04B9A"/>
    <w:rsid w:val="00F200A7"/>
    <w:rsid w:val="00F66179"/>
    <w:rsid w:val="00FE171E"/>
    <w:rsid w:val="00FE2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25F2CCF"/>
  <w15:chartTrackingRefBased/>
  <w15:docId w15:val="{AC5E12AC-1F4E-41BF-A85B-6A0950B8A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4855"/>
    <w:pPr>
      <w:spacing w:after="0" w:line="240" w:lineRule="auto"/>
    </w:pPr>
    <w:rPr>
      <w:rFonts w:ascii="Arial" w:eastAsia="Arial" w:hAnsi="Arial" w:cs="Arial"/>
      <w:sz w:val="20"/>
      <w:szCs w:val="20"/>
      <w:lang w:val="en-IL" w:eastAsia="en-IL"/>
    </w:rPr>
  </w:style>
  <w:style w:type="paragraph" w:styleId="Heading1">
    <w:name w:val="heading 1"/>
    <w:link w:val="Heading1Char"/>
    <w:qFormat/>
    <w:rsid w:val="00954855"/>
    <w:pPr>
      <w:spacing w:after="0" w:line="240" w:lineRule="auto"/>
      <w:outlineLvl w:val="0"/>
    </w:pPr>
    <w:rPr>
      <w:rFonts w:ascii="Arial" w:eastAsia="Arial" w:hAnsi="Arial" w:cs="Arial"/>
      <w:sz w:val="20"/>
      <w:szCs w:val="20"/>
      <w:lang w:val="en-IL" w:eastAsia="en-IL"/>
    </w:rPr>
  </w:style>
  <w:style w:type="paragraph" w:styleId="Heading2">
    <w:name w:val="heading 2"/>
    <w:link w:val="Heading2Char"/>
    <w:qFormat/>
    <w:rsid w:val="00954855"/>
    <w:pPr>
      <w:spacing w:after="0" w:line="240" w:lineRule="auto"/>
      <w:outlineLvl w:val="1"/>
    </w:pPr>
    <w:rPr>
      <w:rFonts w:ascii="Arial" w:eastAsia="Arial" w:hAnsi="Arial" w:cs="Arial"/>
      <w:sz w:val="20"/>
      <w:szCs w:val="20"/>
      <w:lang w:val="en-IL" w:eastAsia="en-IL"/>
    </w:rPr>
  </w:style>
  <w:style w:type="paragraph" w:styleId="Heading3">
    <w:name w:val="heading 3"/>
    <w:link w:val="Heading3Char"/>
    <w:qFormat/>
    <w:rsid w:val="00954855"/>
    <w:pPr>
      <w:spacing w:after="0" w:line="240" w:lineRule="auto"/>
      <w:outlineLvl w:val="2"/>
    </w:pPr>
    <w:rPr>
      <w:rFonts w:ascii="Arial" w:eastAsia="Arial" w:hAnsi="Arial" w:cs="Arial"/>
      <w:sz w:val="20"/>
      <w:szCs w:val="20"/>
      <w:lang w:val="en-IL" w:eastAsia="en-IL"/>
    </w:rPr>
  </w:style>
  <w:style w:type="paragraph" w:styleId="Heading4">
    <w:name w:val="heading 4"/>
    <w:link w:val="Heading4Char"/>
    <w:qFormat/>
    <w:rsid w:val="00954855"/>
    <w:pPr>
      <w:spacing w:after="0" w:line="240" w:lineRule="auto"/>
      <w:outlineLvl w:val="3"/>
    </w:pPr>
    <w:rPr>
      <w:rFonts w:ascii="Arial" w:eastAsia="Arial" w:hAnsi="Arial" w:cs="Arial"/>
      <w:sz w:val="20"/>
      <w:szCs w:val="20"/>
      <w:lang w:val="en-IL" w:eastAsia="en-IL"/>
    </w:rPr>
  </w:style>
  <w:style w:type="paragraph" w:styleId="Heading5">
    <w:name w:val="heading 5"/>
    <w:link w:val="Heading5Char"/>
    <w:qFormat/>
    <w:rsid w:val="00954855"/>
    <w:pPr>
      <w:spacing w:after="0" w:line="240" w:lineRule="auto"/>
      <w:outlineLvl w:val="4"/>
    </w:pPr>
    <w:rPr>
      <w:rFonts w:ascii="Arial" w:eastAsia="Arial" w:hAnsi="Arial" w:cs="Arial"/>
      <w:sz w:val="20"/>
      <w:szCs w:val="20"/>
      <w:lang w:val="en-IL" w:eastAsia="en-IL"/>
    </w:rPr>
  </w:style>
  <w:style w:type="paragraph" w:styleId="Heading6">
    <w:name w:val="heading 6"/>
    <w:link w:val="Heading6Char"/>
    <w:qFormat/>
    <w:rsid w:val="00954855"/>
    <w:pPr>
      <w:spacing w:after="0" w:line="240" w:lineRule="auto"/>
      <w:outlineLvl w:val="5"/>
    </w:pPr>
    <w:rPr>
      <w:rFonts w:ascii="Arial" w:eastAsia="Arial" w:hAnsi="Arial" w:cs="Arial"/>
      <w:sz w:val="20"/>
      <w:szCs w:val="20"/>
      <w:lang w:val="en-IL" w:eastAsia="en-IL"/>
    </w:rPr>
  </w:style>
  <w:style w:type="character" w:default="1" w:styleId="DefaultParagraphFont">
    <w:name w:val="Default Paragraph Font"/>
    <w:uiPriority w:val="1"/>
    <w:semiHidden/>
    <w:unhideWhenUsed/>
    <w:rsid w:val="0095485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954855"/>
  </w:style>
  <w:style w:type="paragraph" w:styleId="Header">
    <w:name w:val="header"/>
    <w:basedOn w:val="Normal"/>
    <w:link w:val="HeaderChar"/>
    <w:rsid w:val="0095485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954855"/>
    <w:rPr>
      <w:rFonts w:ascii="Arial" w:eastAsia="Arial" w:hAnsi="Arial" w:cs="Arial"/>
      <w:sz w:val="20"/>
      <w:szCs w:val="20"/>
      <w:lang w:val="en-IL" w:eastAsia="en-IL"/>
    </w:rPr>
  </w:style>
  <w:style w:type="paragraph" w:styleId="Footer">
    <w:name w:val="footer"/>
    <w:basedOn w:val="p"/>
    <w:link w:val="FooterChar"/>
    <w:autoRedefine/>
    <w:qFormat/>
    <w:rsid w:val="00954855"/>
    <w:pPr>
      <w:tabs>
        <w:tab w:val="center" w:pos="4513"/>
        <w:tab w:val="right" w:pos="9026"/>
      </w:tabs>
    </w:pPr>
    <w:rPr>
      <w:rFonts w:cs="Arial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954855"/>
    <w:rPr>
      <w:rFonts w:ascii="Lato" w:eastAsia="Arial" w:hAnsi="Lato" w:cs="Arial"/>
      <w:color w:val="404040"/>
      <w:sz w:val="20"/>
      <w:szCs w:val="20"/>
      <w:lang w:val="en-IL" w:eastAsia="en-IL"/>
    </w:rPr>
  </w:style>
  <w:style w:type="character" w:customStyle="1" w:styleId="Heading1Char">
    <w:name w:val="Heading 1 Char"/>
    <w:basedOn w:val="DefaultParagraphFont"/>
    <w:link w:val="Heading1"/>
    <w:rsid w:val="00CD7910"/>
    <w:rPr>
      <w:rFonts w:ascii="Arial" w:eastAsia="Arial" w:hAnsi="Arial" w:cs="Arial"/>
      <w:sz w:val="20"/>
      <w:szCs w:val="20"/>
      <w:lang w:val="en-IL" w:eastAsia="en-IL"/>
    </w:rPr>
  </w:style>
  <w:style w:type="paragraph" w:styleId="TOCHeading">
    <w:name w:val="TOC Heading"/>
    <w:basedOn w:val="h1"/>
    <w:next w:val="TOC1"/>
    <w:autoRedefine/>
    <w:uiPriority w:val="39"/>
    <w:unhideWhenUsed/>
    <w:qFormat/>
    <w:rsid w:val="00954855"/>
    <w:pPr>
      <w:outlineLvl w:val="9"/>
    </w:pPr>
    <w:rPr>
      <w:lang w:bidi="ar-SA"/>
    </w:rPr>
  </w:style>
  <w:style w:type="paragraph" w:styleId="TOC2">
    <w:name w:val="toc 2"/>
    <w:uiPriority w:val="39"/>
    <w:rsid w:val="00954855"/>
    <w:pPr>
      <w:tabs>
        <w:tab w:val="right" w:leader="dot" w:pos="7870"/>
      </w:tabs>
      <w:spacing w:before="120" w:after="120" w:line="240" w:lineRule="auto"/>
      <w:ind w:left="200"/>
    </w:pPr>
    <w:rPr>
      <w:rFonts w:ascii="Lato" w:eastAsia="Arial" w:hAnsi="Lato" w:cs="Lato"/>
      <w:sz w:val="24"/>
      <w:szCs w:val="24"/>
      <w:lang w:val="en-IL" w:eastAsia="en-IL"/>
    </w:rPr>
  </w:style>
  <w:style w:type="paragraph" w:styleId="TOC1">
    <w:name w:val="toc 1"/>
    <w:uiPriority w:val="39"/>
    <w:rsid w:val="00954855"/>
    <w:pPr>
      <w:tabs>
        <w:tab w:val="right" w:leader="dot" w:pos="7870"/>
      </w:tabs>
      <w:spacing w:before="120" w:after="120" w:line="240" w:lineRule="auto"/>
    </w:pPr>
    <w:rPr>
      <w:rFonts w:ascii="Lato" w:eastAsia="Arial" w:hAnsi="Lato" w:cs="Lato"/>
      <w:b/>
      <w:bCs/>
      <w:sz w:val="24"/>
      <w:szCs w:val="24"/>
      <w:lang w:val="en-IL" w:eastAsia="en-IL"/>
    </w:rPr>
  </w:style>
  <w:style w:type="paragraph" w:styleId="TOC3">
    <w:name w:val="toc 3"/>
    <w:rsid w:val="00954855"/>
    <w:pPr>
      <w:tabs>
        <w:tab w:val="right" w:leader="dot" w:pos="7870"/>
      </w:tabs>
      <w:spacing w:before="120" w:after="120" w:line="240" w:lineRule="auto"/>
      <w:ind w:left="400"/>
    </w:pPr>
    <w:rPr>
      <w:rFonts w:ascii="Lato" w:eastAsia="Arial" w:hAnsi="Lato" w:cs="Lato"/>
      <w:sz w:val="24"/>
      <w:szCs w:val="24"/>
      <w:lang w:val="en-IL" w:eastAsia="en-IL"/>
    </w:rPr>
  </w:style>
  <w:style w:type="character" w:styleId="PlaceholderText">
    <w:name w:val="Placeholder Text"/>
    <w:basedOn w:val="DefaultParagraphFont"/>
    <w:uiPriority w:val="99"/>
    <w:semiHidden/>
    <w:rsid w:val="00112592"/>
    <w:rPr>
      <w:color w:val="808080"/>
    </w:rPr>
  </w:style>
  <w:style w:type="paragraph" w:styleId="NoSpacing">
    <w:name w:val="No Spacing"/>
    <w:uiPriority w:val="1"/>
    <w:qFormat/>
    <w:rsid w:val="00CE4C4E"/>
    <w:pPr>
      <w:spacing w:after="0" w:line="240" w:lineRule="auto"/>
    </w:pPr>
    <w:rPr>
      <w:rFonts w:ascii="Segoe UI" w:hAnsi="Segoe UI"/>
      <w:color w:val="1E212A"/>
    </w:rPr>
  </w:style>
  <w:style w:type="character" w:customStyle="1" w:styleId="Heading2Char">
    <w:name w:val="Heading 2 Char"/>
    <w:basedOn w:val="DefaultParagraphFont"/>
    <w:link w:val="Heading2"/>
    <w:rsid w:val="00CD7910"/>
    <w:rPr>
      <w:rFonts w:ascii="Arial" w:eastAsia="Arial" w:hAnsi="Arial" w:cs="Arial"/>
      <w:sz w:val="20"/>
      <w:szCs w:val="20"/>
      <w:lang w:val="en-IL" w:eastAsia="en-IL"/>
    </w:rPr>
  </w:style>
  <w:style w:type="paragraph" w:styleId="Title">
    <w:name w:val="Title"/>
    <w:next w:val="p"/>
    <w:link w:val="TitleChar"/>
    <w:autoRedefine/>
    <w:uiPriority w:val="10"/>
    <w:qFormat/>
    <w:rsid w:val="00954855"/>
    <w:pPr>
      <w:contextualSpacing/>
    </w:pPr>
    <w:rPr>
      <w:rFonts w:ascii="Lato" w:eastAsiaTheme="majorEastAsia" w:hAnsi="Lato" w:cstheme="majorBidi"/>
      <w:spacing w:val="-10"/>
      <w:kern w:val="28"/>
      <w:sz w:val="56"/>
      <w:szCs w:val="56"/>
      <w:lang w:val="en-IL" w:eastAsia="en-IL"/>
    </w:rPr>
  </w:style>
  <w:style w:type="character" w:customStyle="1" w:styleId="TitleChar">
    <w:name w:val="Title Char"/>
    <w:basedOn w:val="DefaultParagraphFont"/>
    <w:link w:val="Title"/>
    <w:uiPriority w:val="10"/>
    <w:rsid w:val="00954855"/>
    <w:rPr>
      <w:rFonts w:ascii="Lato" w:eastAsiaTheme="majorEastAsia" w:hAnsi="Lato" w:cstheme="majorBidi"/>
      <w:spacing w:val="-10"/>
      <w:kern w:val="28"/>
      <w:sz w:val="56"/>
      <w:szCs w:val="56"/>
      <w:lang w:val="en-IL" w:eastAsia="en-IL"/>
    </w:rPr>
  </w:style>
  <w:style w:type="paragraph" w:styleId="Subtitle">
    <w:name w:val="Subtitle"/>
    <w:next w:val="p"/>
    <w:link w:val="SubtitleChar"/>
    <w:autoRedefine/>
    <w:uiPriority w:val="11"/>
    <w:qFormat/>
    <w:rsid w:val="00954855"/>
    <w:pPr>
      <w:numPr>
        <w:ilvl w:val="1"/>
      </w:numPr>
    </w:pPr>
    <w:rPr>
      <w:rFonts w:ascii="Lato" w:eastAsiaTheme="minorEastAsia" w:hAnsi="Lato" w:cs="Arial"/>
      <w:spacing w:val="15"/>
      <w:sz w:val="32"/>
      <w:szCs w:val="20"/>
      <w:lang w:val="en-IL" w:eastAsia="en-IL"/>
    </w:rPr>
  </w:style>
  <w:style w:type="character" w:customStyle="1" w:styleId="SubtitleChar">
    <w:name w:val="Subtitle Char"/>
    <w:basedOn w:val="DefaultParagraphFont"/>
    <w:link w:val="Subtitle"/>
    <w:uiPriority w:val="11"/>
    <w:rsid w:val="00954855"/>
    <w:rPr>
      <w:rFonts w:ascii="Lato" w:eastAsiaTheme="minorEastAsia" w:hAnsi="Lato" w:cs="Arial"/>
      <w:spacing w:val="15"/>
      <w:sz w:val="32"/>
      <w:szCs w:val="20"/>
      <w:lang w:val="en-IL" w:eastAsia="en-IL"/>
    </w:rPr>
  </w:style>
  <w:style w:type="character" w:styleId="SubtleEmphasis">
    <w:name w:val="Subtle Emphasis"/>
    <w:basedOn w:val="DefaultParagraphFont"/>
    <w:uiPriority w:val="19"/>
    <w:qFormat/>
    <w:rsid w:val="00600B91"/>
    <w:rPr>
      <w:rFonts w:ascii="Segoe UI Light" w:hAnsi="Segoe UI Light"/>
      <w:i/>
      <w:iCs/>
      <w:color w:val="1E212A"/>
    </w:rPr>
  </w:style>
  <w:style w:type="paragraph" w:customStyle="1" w:styleId="Empow">
    <w:name w:val="Empow"/>
    <w:basedOn w:val="TOCHeading"/>
    <w:rsid w:val="00600B91"/>
    <w:pPr>
      <w:pageBreakBefore w:val="0"/>
      <w:spacing w:before="0" w:after="0"/>
      <w:jc w:val="left"/>
    </w:pPr>
    <w:rPr>
      <w:rFonts w:ascii="Arial" w:hAnsi="Arial" w:cs="Arial"/>
      <w:b w:val="0"/>
      <w:bCs w:val="0"/>
      <w:color w:val="auto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00B91"/>
    <w:rPr>
      <w:rFonts w:ascii="Segoe UI" w:hAnsi="Segoe UI"/>
      <w:i/>
      <w:iCs/>
    </w:rPr>
  </w:style>
  <w:style w:type="character" w:styleId="IntenseEmphasis">
    <w:name w:val="Intense Emphasis"/>
    <w:basedOn w:val="DefaultParagraphFont"/>
    <w:uiPriority w:val="21"/>
    <w:qFormat/>
    <w:rsid w:val="00AE57BA"/>
    <w:rPr>
      <w:rFonts w:ascii="Segoe UI" w:hAnsi="Segoe UI"/>
      <w:i/>
      <w:iCs/>
      <w:color w:val="CC3399"/>
    </w:rPr>
  </w:style>
  <w:style w:type="character" w:styleId="Strong">
    <w:name w:val="Strong"/>
    <w:basedOn w:val="DefaultParagraphFont"/>
    <w:uiPriority w:val="22"/>
    <w:qFormat/>
    <w:rsid w:val="00600B91"/>
    <w:rPr>
      <w:rFonts w:ascii="Segoe UI" w:hAnsi="Segoe UI"/>
      <w:b/>
      <w:bCs/>
      <w:color w:val="1E212A"/>
    </w:rPr>
  </w:style>
  <w:style w:type="paragraph" w:styleId="Quote">
    <w:name w:val="Quote"/>
    <w:basedOn w:val="Normal"/>
    <w:next w:val="Normal"/>
    <w:link w:val="QuoteChar"/>
    <w:uiPriority w:val="29"/>
    <w:qFormat/>
    <w:rsid w:val="00600B91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00B91"/>
    <w:rPr>
      <w:rFonts w:ascii="Segoe UI Light" w:hAnsi="Segoe UI Light"/>
      <w:i/>
      <w:iCs/>
      <w:color w:val="1E212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B91"/>
    <w:pPr>
      <w:pBdr>
        <w:top w:val="single" w:sz="4" w:space="10" w:color="0AD586" w:themeColor="accent1"/>
        <w:bottom w:val="single" w:sz="4" w:space="10" w:color="0AD586" w:themeColor="accent1"/>
      </w:pBdr>
      <w:spacing w:before="360" w:after="360"/>
      <w:ind w:left="864" w:right="864"/>
      <w:jc w:val="center"/>
    </w:pPr>
    <w:rPr>
      <w:i/>
      <w:iCs/>
      <w:color w:val="079D6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B91"/>
    <w:rPr>
      <w:rFonts w:ascii="Segoe UI Light" w:hAnsi="Segoe UI Light"/>
      <w:i/>
      <w:iCs/>
      <w:color w:val="079D64"/>
    </w:rPr>
  </w:style>
  <w:style w:type="character" w:styleId="IntenseReference">
    <w:name w:val="Intense Reference"/>
    <w:basedOn w:val="DefaultParagraphFont"/>
    <w:uiPriority w:val="32"/>
    <w:qFormat/>
    <w:rsid w:val="00600B91"/>
    <w:rPr>
      <w:rFonts w:ascii="Segoe UI Light" w:hAnsi="Segoe UI Light"/>
      <w:b/>
      <w:bCs/>
      <w:smallCaps/>
      <w:color w:val="0AD586"/>
      <w:spacing w:val="5"/>
    </w:rPr>
  </w:style>
  <w:style w:type="character" w:styleId="SubtleReference">
    <w:name w:val="Subtle Reference"/>
    <w:basedOn w:val="DefaultParagraphFont"/>
    <w:uiPriority w:val="31"/>
    <w:qFormat/>
    <w:rsid w:val="00600B91"/>
    <w:rPr>
      <w:rFonts w:ascii="Segoe UI Light" w:hAnsi="Segoe UI Light"/>
      <w:smallCaps/>
      <w:color w:val="1E212A"/>
    </w:rPr>
  </w:style>
  <w:style w:type="character" w:customStyle="1" w:styleId="Heading3Char">
    <w:name w:val="Heading 3 Char"/>
    <w:basedOn w:val="DefaultParagraphFont"/>
    <w:link w:val="Heading3"/>
    <w:rsid w:val="00CD7910"/>
    <w:rPr>
      <w:rFonts w:ascii="Arial" w:eastAsia="Arial" w:hAnsi="Arial" w:cs="Arial"/>
      <w:sz w:val="20"/>
      <w:szCs w:val="20"/>
      <w:lang w:val="en-IL" w:eastAsia="en-IL"/>
    </w:rPr>
  </w:style>
  <w:style w:type="character" w:styleId="Hyperlink">
    <w:name w:val="Hyperlink"/>
    <w:uiPriority w:val="99"/>
    <w:rsid w:val="00954855"/>
    <w:rPr>
      <w:color w:val="0563C1"/>
      <w:u w:val="single"/>
    </w:rPr>
  </w:style>
  <w:style w:type="character" w:customStyle="1" w:styleId="Heading4Char">
    <w:name w:val="Heading 4 Char"/>
    <w:basedOn w:val="DefaultParagraphFont"/>
    <w:link w:val="Heading4"/>
    <w:rsid w:val="00CD7910"/>
    <w:rPr>
      <w:rFonts w:ascii="Arial" w:eastAsia="Arial" w:hAnsi="Arial" w:cs="Arial"/>
      <w:sz w:val="20"/>
      <w:szCs w:val="20"/>
      <w:lang w:val="en-IL" w:eastAsia="en-IL"/>
    </w:rPr>
  </w:style>
  <w:style w:type="paragraph" w:styleId="ListParagraph">
    <w:name w:val="List Paragraph"/>
    <w:basedOn w:val="p"/>
    <w:autoRedefine/>
    <w:qFormat/>
    <w:rsid w:val="00511923"/>
    <w:pPr>
      <w:ind w:left="648"/>
      <w:contextualSpacing/>
    </w:pPr>
  </w:style>
  <w:style w:type="paragraph" w:styleId="Revision">
    <w:name w:val="Revision"/>
    <w:hidden/>
    <w:uiPriority w:val="99"/>
    <w:semiHidden/>
    <w:rsid w:val="00803DC7"/>
    <w:pPr>
      <w:spacing w:after="0" w:line="240" w:lineRule="auto"/>
    </w:pPr>
    <w:rPr>
      <w:rFonts w:ascii="Segoe UI" w:hAnsi="Segoe UI"/>
      <w:color w:val="1E212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3DC7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DC7"/>
    <w:rPr>
      <w:rFonts w:ascii="Segoe UI" w:hAnsi="Segoe UI" w:cs="Segoe UI"/>
      <w:color w:val="1E212A"/>
      <w:sz w:val="18"/>
      <w:szCs w:val="18"/>
    </w:rPr>
  </w:style>
  <w:style w:type="character" w:customStyle="1" w:styleId="Heading5Char">
    <w:name w:val="Heading 5 Char"/>
    <w:basedOn w:val="DefaultParagraphFont"/>
    <w:link w:val="Heading5"/>
    <w:rsid w:val="00CD7910"/>
    <w:rPr>
      <w:rFonts w:ascii="Arial" w:eastAsia="Arial" w:hAnsi="Arial" w:cs="Arial"/>
      <w:sz w:val="20"/>
      <w:szCs w:val="20"/>
      <w:lang w:val="en-IL" w:eastAsia="en-IL"/>
    </w:rPr>
  </w:style>
  <w:style w:type="character" w:customStyle="1" w:styleId="Heading6Char">
    <w:name w:val="Heading 6 Char"/>
    <w:basedOn w:val="DefaultParagraphFont"/>
    <w:link w:val="Heading6"/>
    <w:rsid w:val="00CD7910"/>
    <w:rPr>
      <w:rFonts w:ascii="Arial" w:eastAsia="Arial" w:hAnsi="Arial" w:cs="Arial"/>
      <w:sz w:val="20"/>
      <w:szCs w:val="20"/>
      <w:lang w:val="en-IL" w:eastAsia="en-IL"/>
    </w:rPr>
  </w:style>
  <w:style w:type="paragraph" w:customStyle="1" w:styleId="td">
    <w:name w:val="td"/>
    <w:rsid w:val="00954855"/>
    <w:pPr>
      <w:spacing w:after="0" w:line="240" w:lineRule="auto"/>
    </w:pPr>
    <w:rPr>
      <w:rFonts w:ascii="Lato" w:eastAsia="Arial" w:hAnsi="Lato" w:cs="Lato"/>
      <w:color w:val="404040"/>
      <w:lang w:val="en-IL" w:eastAsia="en-IL"/>
    </w:rPr>
  </w:style>
  <w:style w:type="paragraph" w:customStyle="1" w:styleId="p">
    <w:name w:val="p"/>
    <w:rsid w:val="00954855"/>
    <w:pPr>
      <w:spacing w:before="120" w:after="120" w:line="240" w:lineRule="auto"/>
    </w:pPr>
    <w:rPr>
      <w:rFonts w:ascii="Lato" w:eastAsia="Arial" w:hAnsi="Lato" w:cs="Lato"/>
      <w:color w:val="404040"/>
      <w:lang w:val="en-IL" w:eastAsia="en-IL"/>
    </w:rPr>
  </w:style>
  <w:style w:type="character" w:customStyle="1" w:styleId="variable">
    <w:name w:val="variable"/>
    <w:rsid w:val="00954855"/>
    <w:rPr>
      <w:color w:val="404040"/>
      <w:sz w:val="22"/>
      <w:szCs w:val="22"/>
    </w:rPr>
  </w:style>
  <w:style w:type="paragraph" w:customStyle="1" w:styleId="td1">
    <w:name w:val="td_1"/>
    <w:rsid w:val="00954855"/>
    <w:pPr>
      <w:spacing w:after="0" w:line="240" w:lineRule="auto"/>
      <w:jc w:val="center"/>
    </w:pPr>
    <w:rPr>
      <w:rFonts w:ascii="Lato" w:eastAsia="Arial" w:hAnsi="Lato" w:cs="Lato"/>
      <w:color w:val="404040"/>
      <w:lang w:val="en-IL" w:eastAsia="en-IL"/>
    </w:rPr>
  </w:style>
  <w:style w:type="paragraph" w:customStyle="1" w:styleId="td2">
    <w:name w:val="td_2"/>
    <w:rsid w:val="00954855"/>
    <w:pPr>
      <w:spacing w:after="0" w:line="240" w:lineRule="auto"/>
      <w:jc w:val="right"/>
    </w:pPr>
    <w:rPr>
      <w:rFonts w:ascii="Lato" w:eastAsia="Arial" w:hAnsi="Lato" w:cs="Lato"/>
      <w:color w:val="404040"/>
      <w:lang w:val="en-IL" w:eastAsia="en-IL"/>
    </w:rPr>
  </w:style>
  <w:style w:type="paragraph" w:customStyle="1" w:styleId="h2nobreak">
    <w:name w:val="h2_nobreak"/>
    <w:basedOn w:val="Heading2"/>
    <w:next w:val="p"/>
    <w:autoRedefine/>
    <w:qFormat/>
    <w:rsid w:val="00F04B9A"/>
    <w:pPr>
      <w:keepNext/>
      <w:spacing w:before="360" w:after="120"/>
    </w:pPr>
    <w:rPr>
      <w:rFonts w:ascii="Lato" w:hAnsi="Lato" w:cs="Lato"/>
      <w:b/>
      <w:bCs/>
      <w:color w:val="404040"/>
      <w:sz w:val="36"/>
      <w:szCs w:val="36"/>
    </w:rPr>
  </w:style>
  <w:style w:type="character" w:customStyle="1" w:styleId="variable1">
    <w:name w:val="variable_1"/>
    <w:rsid w:val="00954855"/>
    <w:rPr>
      <w:color w:val="0BD484"/>
      <w:sz w:val="48"/>
      <w:szCs w:val="48"/>
    </w:rPr>
  </w:style>
  <w:style w:type="paragraph" w:customStyle="1" w:styleId="h1">
    <w:name w:val="h1"/>
    <w:basedOn w:val="Heading1"/>
    <w:rsid w:val="00954855"/>
    <w:pPr>
      <w:pageBreakBefore/>
      <w:spacing w:before="300" w:after="450"/>
      <w:jc w:val="right"/>
    </w:pPr>
    <w:rPr>
      <w:rFonts w:ascii="Lato" w:hAnsi="Lato" w:cs="Lato"/>
      <w:b/>
      <w:bCs/>
      <w:color w:val="0BD484"/>
      <w:sz w:val="65"/>
      <w:szCs w:val="65"/>
    </w:rPr>
  </w:style>
  <w:style w:type="paragraph" w:styleId="TOC4">
    <w:name w:val="toc 4"/>
    <w:rsid w:val="00954855"/>
    <w:pPr>
      <w:tabs>
        <w:tab w:val="right" w:leader="dot" w:pos="7870"/>
      </w:tabs>
      <w:spacing w:before="120" w:after="120" w:line="240" w:lineRule="auto"/>
      <w:ind w:left="600"/>
    </w:pPr>
    <w:rPr>
      <w:rFonts w:ascii="Lato" w:eastAsia="Arial" w:hAnsi="Lato" w:cs="Lato"/>
      <w:sz w:val="24"/>
      <w:szCs w:val="24"/>
      <w:lang w:val="en-IL" w:eastAsia="en-IL"/>
    </w:rPr>
  </w:style>
  <w:style w:type="paragraph" w:styleId="TOC5">
    <w:name w:val="toc 5"/>
    <w:rsid w:val="00954855"/>
    <w:pPr>
      <w:tabs>
        <w:tab w:val="right" w:leader="dot" w:pos="7870"/>
      </w:tabs>
      <w:spacing w:before="120" w:after="120" w:line="240" w:lineRule="auto"/>
      <w:ind w:left="800"/>
    </w:pPr>
    <w:rPr>
      <w:rFonts w:ascii="Lato" w:eastAsia="Arial" w:hAnsi="Lato" w:cs="Lato"/>
      <w:sz w:val="24"/>
      <w:szCs w:val="24"/>
      <w:lang w:val="en-IL" w:eastAsia="en-IL"/>
    </w:rPr>
  </w:style>
  <w:style w:type="paragraph" w:styleId="TOC6">
    <w:name w:val="toc 6"/>
    <w:rsid w:val="00954855"/>
    <w:pPr>
      <w:tabs>
        <w:tab w:val="right" w:leader="dot" w:pos="7870"/>
      </w:tabs>
      <w:spacing w:before="120" w:after="120" w:line="240" w:lineRule="auto"/>
      <w:ind w:left="1000"/>
    </w:pPr>
    <w:rPr>
      <w:rFonts w:ascii="Lato" w:eastAsia="Arial" w:hAnsi="Lato" w:cs="Lato"/>
      <w:sz w:val="24"/>
      <w:szCs w:val="24"/>
      <w:lang w:val="en-IL" w:eastAsia="en-IL"/>
    </w:rPr>
  </w:style>
  <w:style w:type="paragraph" w:styleId="TOC7">
    <w:name w:val="toc 7"/>
    <w:rsid w:val="00954855"/>
    <w:pPr>
      <w:tabs>
        <w:tab w:val="right" w:leader="dot" w:pos="7870"/>
      </w:tabs>
      <w:spacing w:before="120" w:after="120" w:line="240" w:lineRule="auto"/>
      <w:ind w:left="1200"/>
    </w:pPr>
    <w:rPr>
      <w:rFonts w:ascii="Lato" w:eastAsia="Arial" w:hAnsi="Lato" w:cs="Lato"/>
      <w:sz w:val="24"/>
      <w:szCs w:val="24"/>
      <w:lang w:val="en-IL" w:eastAsia="en-IL"/>
    </w:rPr>
  </w:style>
  <w:style w:type="paragraph" w:styleId="TOC8">
    <w:name w:val="toc 8"/>
    <w:rsid w:val="00954855"/>
    <w:pPr>
      <w:tabs>
        <w:tab w:val="right" w:leader="dot" w:pos="7870"/>
      </w:tabs>
      <w:spacing w:before="120" w:after="120" w:line="240" w:lineRule="auto"/>
      <w:ind w:left="1400"/>
    </w:pPr>
    <w:rPr>
      <w:rFonts w:ascii="Lato" w:eastAsia="Arial" w:hAnsi="Lato" w:cs="Lato"/>
      <w:sz w:val="24"/>
      <w:szCs w:val="24"/>
      <w:lang w:val="en-IL" w:eastAsia="en-IL"/>
    </w:rPr>
  </w:style>
  <w:style w:type="paragraph" w:styleId="TOC9">
    <w:name w:val="toc 9"/>
    <w:rsid w:val="00954855"/>
    <w:pPr>
      <w:tabs>
        <w:tab w:val="right" w:leader="dot" w:pos="7870"/>
      </w:tabs>
      <w:spacing w:before="120" w:after="120" w:line="240" w:lineRule="auto"/>
      <w:ind w:left="1600"/>
    </w:pPr>
    <w:rPr>
      <w:rFonts w:ascii="Lato" w:eastAsia="Arial" w:hAnsi="Lato" w:cs="Lato"/>
      <w:sz w:val="24"/>
      <w:szCs w:val="24"/>
      <w:lang w:val="en-IL" w:eastAsia="en-IL"/>
    </w:rPr>
  </w:style>
  <w:style w:type="paragraph" w:customStyle="1" w:styleId="h2">
    <w:name w:val="h2"/>
    <w:autoRedefine/>
    <w:qFormat/>
    <w:rsid w:val="00954855"/>
    <w:pPr>
      <w:keepNext/>
      <w:pageBreakBefore/>
      <w:spacing w:before="300" w:after="60"/>
    </w:pPr>
    <w:rPr>
      <w:rFonts w:ascii="Lato" w:eastAsia="Arial" w:hAnsi="Lato" w:cs="Lato"/>
      <w:b/>
      <w:bCs/>
      <w:color w:val="404040"/>
      <w:sz w:val="36"/>
      <w:szCs w:val="36"/>
      <w:lang w:val="en-IL" w:eastAsia="en-IL"/>
    </w:rPr>
  </w:style>
  <w:style w:type="paragraph" w:customStyle="1" w:styleId="h3">
    <w:name w:val="h3"/>
    <w:rsid w:val="00954855"/>
    <w:pPr>
      <w:keepNext/>
      <w:spacing w:before="240" w:after="60" w:line="240" w:lineRule="auto"/>
    </w:pPr>
    <w:rPr>
      <w:rFonts w:ascii="Lato" w:eastAsia="Arial" w:hAnsi="Lato" w:cs="Lato"/>
      <w:b/>
      <w:bCs/>
      <w:color w:val="404040"/>
      <w:sz w:val="28"/>
      <w:szCs w:val="28"/>
      <w:lang w:val="en-IL" w:eastAsia="en-IL"/>
    </w:rPr>
  </w:style>
  <w:style w:type="paragraph" w:customStyle="1" w:styleId="pCentered">
    <w:name w:val="p_Centered"/>
    <w:rsid w:val="00954855"/>
    <w:pPr>
      <w:spacing w:before="120" w:after="120" w:line="240" w:lineRule="auto"/>
      <w:jc w:val="center"/>
    </w:pPr>
    <w:rPr>
      <w:rFonts w:ascii="Lato" w:eastAsia="Arial" w:hAnsi="Lato" w:cs="Lato"/>
      <w:color w:val="404040"/>
      <w:lang w:val="en-IL" w:eastAsia="en-IL"/>
    </w:rPr>
  </w:style>
  <w:style w:type="paragraph" w:customStyle="1" w:styleId="pExample">
    <w:name w:val="p_Example"/>
    <w:rsid w:val="00954855"/>
    <w:pPr>
      <w:keepNext/>
      <w:spacing w:before="120" w:after="120" w:line="240" w:lineRule="auto"/>
    </w:pPr>
    <w:rPr>
      <w:rFonts w:ascii="Lato" w:eastAsia="Arial" w:hAnsi="Lato" w:cs="Lato"/>
      <w:i/>
      <w:iCs/>
      <w:color w:val="404040"/>
      <w:lang w:val="en-IL" w:eastAsia="en-IL"/>
    </w:rPr>
  </w:style>
  <w:style w:type="paragraph" w:customStyle="1" w:styleId="pListIndented">
    <w:name w:val="p_ListIndented"/>
    <w:rsid w:val="00954855"/>
    <w:pPr>
      <w:spacing w:before="120" w:after="120" w:line="240" w:lineRule="auto"/>
      <w:ind w:left="405"/>
    </w:pPr>
    <w:rPr>
      <w:rFonts w:ascii="Lato" w:eastAsia="Arial" w:hAnsi="Lato" w:cs="Lato"/>
      <w:color w:val="404040"/>
      <w:lang w:val="en-IL" w:eastAsia="en-IL"/>
    </w:rPr>
  </w:style>
  <w:style w:type="paragraph" w:customStyle="1" w:styleId="pNote">
    <w:name w:val="p_Note"/>
    <w:rsid w:val="00954855"/>
    <w:pPr>
      <w:spacing w:before="120" w:after="120" w:line="240" w:lineRule="auto"/>
      <w:ind w:left="300"/>
    </w:pPr>
    <w:rPr>
      <w:rFonts w:ascii="Lato" w:eastAsia="Arial" w:hAnsi="Lato" w:cs="Lato"/>
      <w:i/>
      <w:iCs/>
      <w:color w:val="404040"/>
      <w:lang w:val="en-IL" w:eastAsia="en-IL"/>
    </w:rPr>
  </w:style>
  <w:style w:type="paragraph" w:customStyle="1" w:styleId="GlossaryPageTerm">
    <w:name w:val="GlossaryPageTerm"/>
    <w:rsid w:val="00954855"/>
    <w:pPr>
      <w:keepNext/>
      <w:spacing w:after="0" w:line="240" w:lineRule="auto"/>
    </w:pPr>
    <w:rPr>
      <w:rFonts w:ascii="Arial" w:eastAsia="Arial" w:hAnsi="Arial" w:cs="Arial"/>
      <w:b/>
      <w:bCs/>
      <w:sz w:val="28"/>
      <w:szCs w:val="28"/>
      <w:lang w:val="en-IL" w:eastAsia="en-IL"/>
    </w:rPr>
  </w:style>
  <w:style w:type="paragraph" w:customStyle="1" w:styleId="GlossaryPageDefinition">
    <w:name w:val="GlossaryPageDefinition"/>
    <w:rsid w:val="00954855"/>
    <w:pPr>
      <w:spacing w:after="0" w:line="240" w:lineRule="auto"/>
      <w:ind w:left="480"/>
    </w:pPr>
    <w:rPr>
      <w:rFonts w:ascii="Arial" w:eastAsia="Arial" w:hAnsi="Arial" w:cs="Arial"/>
      <w:sz w:val="24"/>
      <w:szCs w:val="24"/>
      <w:lang w:val="en-IL" w:eastAsia="en-IL"/>
    </w:rPr>
  </w:style>
  <w:style w:type="paragraph" w:customStyle="1" w:styleId="GlossaryPageHeading">
    <w:name w:val="GlossaryPageHeading"/>
    <w:rsid w:val="00954855"/>
    <w:pPr>
      <w:keepNext/>
      <w:pBdr>
        <w:bottom w:val="single" w:sz="6" w:space="0" w:color="000000"/>
      </w:pBdr>
      <w:spacing w:before="400" w:after="200" w:line="240" w:lineRule="auto"/>
    </w:pPr>
    <w:rPr>
      <w:rFonts w:ascii="Arial" w:eastAsia="Arial" w:hAnsi="Arial" w:cs="Arial"/>
      <w:b/>
      <w:bCs/>
      <w:sz w:val="24"/>
      <w:szCs w:val="24"/>
      <w:lang w:val="en-IL" w:eastAsia="en-IL"/>
    </w:rPr>
  </w:style>
  <w:style w:type="paragraph" w:customStyle="1" w:styleId="pimg">
    <w:name w:val="p.img"/>
    <w:basedOn w:val="p"/>
    <w:autoRedefine/>
    <w:qFormat/>
    <w:rsid w:val="00954855"/>
    <w:pPr>
      <w:jc w:val="center"/>
    </w:pPr>
    <w:rPr>
      <w:noProof/>
    </w:rPr>
  </w:style>
  <w:style w:type="paragraph" w:customStyle="1" w:styleId="ol">
    <w:name w:val="ol"/>
    <w:autoRedefine/>
    <w:qFormat/>
    <w:rsid w:val="00954855"/>
    <w:pPr>
      <w:numPr>
        <w:numId w:val="2"/>
      </w:numPr>
      <w:spacing w:line="360" w:lineRule="auto"/>
    </w:pPr>
    <w:rPr>
      <w:rFonts w:ascii="Lato" w:eastAsia="Arial" w:hAnsi="Lato" w:cs="Lato"/>
      <w:color w:val="404040"/>
      <w:lang w:val="en-IL" w:eastAsia="en-IL"/>
    </w:rPr>
  </w:style>
  <w:style w:type="paragraph" w:customStyle="1" w:styleId="ul-2">
    <w:name w:val="ul-2"/>
    <w:autoRedefine/>
    <w:qFormat/>
    <w:rsid w:val="00954855"/>
    <w:pPr>
      <w:numPr>
        <w:numId w:val="11"/>
      </w:numPr>
      <w:spacing w:before="120" w:after="120" w:line="360" w:lineRule="auto"/>
    </w:pPr>
    <w:rPr>
      <w:rFonts w:ascii="Lato" w:eastAsia="Arial" w:hAnsi="Lato" w:cs="Lato"/>
      <w:color w:val="404040"/>
      <w:lang w:val="en-IL" w:eastAsia="en-IL"/>
    </w:rPr>
  </w:style>
  <w:style w:type="paragraph" w:customStyle="1" w:styleId="pindented">
    <w:name w:val="p.indented"/>
    <w:basedOn w:val="p"/>
    <w:autoRedefine/>
    <w:qFormat/>
    <w:rsid w:val="00954855"/>
    <w:pPr>
      <w:ind w:left="288"/>
    </w:pPr>
  </w:style>
  <w:style w:type="paragraph" w:customStyle="1" w:styleId="h1Title">
    <w:name w:val="h1_Title"/>
    <w:rsid w:val="00954855"/>
    <w:pPr>
      <w:spacing w:before="450" w:after="400" w:line="240" w:lineRule="auto"/>
    </w:pPr>
    <w:rPr>
      <w:rFonts w:ascii="Lato" w:eastAsia="Arial" w:hAnsi="Lato" w:cs="Lato"/>
      <w:b/>
      <w:bCs/>
      <w:color w:val="0BD484"/>
      <w:sz w:val="48"/>
      <w:szCs w:val="48"/>
      <w:lang w:val="en-IL" w:eastAsia="en-IL"/>
    </w:rPr>
  </w:style>
  <w:style w:type="paragraph" w:customStyle="1" w:styleId="ol2">
    <w:name w:val="ol2"/>
    <w:autoRedefine/>
    <w:qFormat/>
    <w:rsid w:val="00274745"/>
    <w:pPr>
      <w:keepNext/>
      <w:numPr>
        <w:numId w:val="3"/>
      </w:numPr>
    </w:pPr>
    <w:rPr>
      <w:rFonts w:ascii="Lato" w:eastAsia="Arial" w:hAnsi="Lato" w:cs="Lato"/>
      <w:color w:val="404040"/>
      <w:lang w:val="en-IL" w:eastAsia="en-IL"/>
    </w:rPr>
  </w:style>
  <w:style w:type="paragraph" w:customStyle="1" w:styleId="ul">
    <w:name w:val="ul"/>
    <w:basedOn w:val="ul-2"/>
    <w:autoRedefine/>
    <w:qFormat/>
    <w:rsid w:val="00954855"/>
    <w:pPr>
      <w:ind w:left="648"/>
    </w:pPr>
  </w:style>
  <w:style w:type="character" w:customStyle="1" w:styleId="img">
    <w:name w:val="img"/>
    <w:basedOn w:val="DefaultParagraphFont"/>
    <w:uiPriority w:val="1"/>
    <w:qFormat/>
    <w:rsid w:val="00954855"/>
    <w:rPr>
      <w:bdr w:val="single" w:sz="4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7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Visio_Drawing4.vsdx"/><Relationship Id="rId1" Type="http://schemas.openxmlformats.org/officeDocument/2006/relationships/image" Target="media/image4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ld\Google%20Drive\Tech%20Tav\empow\tech%20material\templates\empow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D871B4573F949028024843D8DD15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CF46DF-789E-45A1-A346-70C128815601}"/>
      </w:docPartPr>
      <w:docPartBody>
        <w:p w:rsidR="008C4516" w:rsidRDefault="003631CC" w:rsidP="003631CC">
          <w:pPr>
            <w:pStyle w:val="AD871B4573F949028024843D8DD15EF6"/>
          </w:pPr>
          <w:r w:rsidRPr="00DD48E2">
            <w:rPr>
              <w:rStyle w:val="PlaceholderText"/>
            </w:rPr>
            <w:t>[Title]</w:t>
          </w:r>
        </w:p>
      </w:docPartBody>
    </w:docPart>
    <w:docPart>
      <w:docPartPr>
        <w:name w:val="CC5C30663E30428D913BE7622CA300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CE1F6-78FC-4548-980A-C958B9AA4CBA}"/>
      </w:docPartPr>
      <w:docPartBody>
        <w:p w:rsidR="008C4516" w:rsidRDefault="003631CC" w:rsidP="003631CC">
          <w:pPr>
            <w:pStyle w:val="CC5C30663E30428D913BE7622CA30029"/>
          </w:pPr>
          <w:r w:rsidRPr="00DD48E2">
            <w:rPr>
              <w:rStyle w:val="PlaceholderText"/>
            </w:rPr>
            <w:t>[Title]</w:t>
          </w:r>
        </w:p>
      </w:docPartBody>
    </w:docPart>
    <w:docPart>
      <w:docPartPr>
        <w:name w:val="2195DA2F7C964C7F8ACF596A8AD1F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3A35A4-E187-4761-A02D-353F314F0229}"/>
      </w:docPartPr>
      <w:docPartBody>
        <w:p w:rsidR="008C4516" w:rsidRDefault="003631CC">
          <w:r w:rsidRPr="00DD48E2">
            <w:rPr>
              <w:rStyle w:val="PlaceholderText"/>
            </w:rPr>
            <w:t>[Comments]</w:t>
          </w:r>
        </w:p>
      </w:docPartBody>
    </w:docPart>
    <w:docPart>
      <w:docPartPr>
        <w:name w:val="6D7C677DFF5C40CFAFBA994571EF44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6F52B3-FFA7-4B07-9115-D854CB45AE2B}"/>
      </w:docPartPr>
      <w:docPartBody>
        <w:p w:rsidR="008C4516" w:rsidRDefault="003631CC" w:rsidP="003631CC">
          <w:pPr>
            <w:pStyle w:val="6D7C677DFF5C40CFAFBA994571EF44D1"/>
          </w:pPr>
          <w:r w:rsidRPr="00DD48E2">
            <w:rPr>
              <w:rStyle w:val="PlaceholderText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1CC"/>
    <w:rsid w:val="0015213F"/>
    <w:rsid w:val="001E7F1D"/>
    <w:rsid w:val="002C2B8E"/>
    <w:rsid w:val="003631CC"/>
    <w:rsid w:val="00391289"/>
    <w:rsid w:val="00592419"/>
    <w:rsid w:val="005C6D64"/>
    <w:rsid w:val="005F39C1"/>
    <w:rsid w:val="005F4D3F"/>
    <w:rsid w:val="00645248"/>
    <w:rsid w:val="008C4516"/>
    <w:rsid w:val="009C77DF"/>
    <w:rsid w:val="009F359B"/>
    <w:rsid w:val="00A67ED1"/>
    <w:rsid w:val="00BF13DB"/>
    <w:rsid w:val="00C47581"/>
    <w:rsid w:val="00EE3071"/>
    <w:rsid w:val="00F02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C229A5060264029BB819DCE5BC58C29">
    <w:name w:val="9C229A5060264029BB819DCE5BC58C29"/>
    <w:rsid w:val="003631CC"/>
  </w:style>
  <w:style w:type="paragraph" w:customStyle="1" w:styleId="07488B0FC23C40F4920E92DB719B87A2">
    <w:name w:val="07488B0FC23C40F4920E92DB719B87A2"/>
    <w:rsid w:val="003631CC"/>
  </w:style>
  <w:style w:type="paragraph" w:customStyle="1" w:styleId="D3C9F0B6651D489397969DD3A1DD6C77">
    <w:name w:val="D3C9F0B6651D489397969DD3A1DD6C77"/>
    <w:rsid w:val="003631CC"/>
  </w:style>
  <w:style w:type="character" w:styleId="PlaceholderText">
    <w:name w:val="Placeholder Text"/>
    <w:basedOn w:val="DefaultParagraphFont"/>
    <w:uiPriority w:val="99"/>
    <w:semiHidden/>
    <w:rsid w:val="003631CC"/>
    <w:rPr>
      <w:color w:val="808080"/>
    </w:rPr>
  </w:style>
  <w:style w:type="paragraph" w:customStyle="1" w:styleId="823D199CC56141FAA473E64115BAB56D">
    <w:name w:val="823D199CC56141FAA473E64115BAB56D"/>
    <w:rsid w:val="003631CC"/>
  </w:style>
  <w:style w:type="paragraph" w:customStyle="1" w:styleId="AD871B4573F949028024843D8DD15EF6">
    <w:name w:val="AD871B4573F949028024843D8DD15EF6"/>
    <w:rsid w:val="003631CC"/>
  </w:style>
  <w:style w:type="paragraph" w:customStyle="1" w:styleId="CC5C30663E30428D913BE7622CA30029">
    <w:name w:val="CC5C30663E30428D913BE7622CA30029"/>
    <w:rsid w:val="003631CC"/>
  </w:style>
  <w:style w:type="paragraph" w:customStyle="1" w:styleId="6D7C677DFF5C40CFAFBA994571EF44D1">
    <w:name w:val="6D7C677DFF5C40CFAFBA994571EF44D1"/>
    <w:rsid w:val="003631CC"/>
  </w:style>
  <w:style w:type="paragraph" w:customStyle="1" w:styleId="A1A62487B66C421C99700DA4D51961D7">
    <w:name w:val="A1A62487B66C421C99700DA4D51961D7"/>
    <w:rsid w:val="003631CC"/>
  </w:style>
  <w:style w:type="paragraph" w:customStyle="1" w:styleId="387A5BAA1E23407D86DC17FD844FD10B">
    <w:name w:val="387A5BAA1E23407D86DC17FD844FD10B"/>
    <w:rsid w:val="003631CC"/>
  </w:style>
  <w:style w:type="paragraph" w:customStyle="1" w:styleId="792E92A2DF914D7F9A759E13FE6FEBD6">
    <w:name w:val="792E92A2DF914D7F9A759E13FE6FEBD6"/>
    <w:rsid w:val="003631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Facet">
  <a:themeElements>
    <a:clrScheme name="Empow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0AD586"/>
      </a:accent1>
      <a:accent2>
        <a:srgbClr val="079B63"/>
      </a:accent2>
      <a:accent3>
        <a:srgbClr val="CC3399"/>
      </a:accent3>
      <a:accent4>
        <a:srgbClr val="757575"/>
      </a:accent4>
      <a:accent5>
        <a:srgbClr val="212D32"/>
      </a:accent5>
      <a:accent6>
        <a:srgbClr val="6E91A0"/>
      </a:accent6>
      <a:hlink>
        <a:srgbClr val="0AD586"/>
      </a:hlink>
      <a:folHlink>
        <a:srgbClr val="CC3399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9AC07-D243-4B55-AF08-D316A995E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empowTemplate.dotx</Template>
  <TotalTime>929</TotalTime>
  <Pages>25</Pages>
  <Words>1739</Words>
  <Characters>9918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empow Platform</vt:lpstr>
    </vt:vector>
  </TitlesOfParts>
  <Company/>
  <LinksUpToDate>false</LinksUpToDate>
  <CharactersWithSpaces>11634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empow Platform</dc:title>
  <dc:subject/>
  <dc:creator>Sergey Rozman</dc:creator>
  <cp:keywords/>
  <dc:description>installation guide</dc:description>
  <cp:lastModifiedBy>david goldhar</cp:lastModifiedBy>
  <cp:revision>61</cp:revision>
  <cp:lastPrinted>2018-11-08T07:32:00Z</cp:lastPrinted>
  <dcterms:created xsi:type="dcterms:W3CDTF">2018-09-21T08:30:00Z</dcterms:created>
  <dcterms:modified xsi:type="dcterms:W3CDTF">2018-11-08T07:32:00Z</dcterms:modified>
</cp:coreProperties>
</file>